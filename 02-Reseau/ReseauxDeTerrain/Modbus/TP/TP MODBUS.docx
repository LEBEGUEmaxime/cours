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C828E6" w14:textId="77777777" w:rsidR="0073313D" w:rsidRPr="008C5EEF" w:rsidRDefault="0096552E" w:rsidP="008C5EEF">
      <w:pPr>
        <w:jc w:val="center"/>
        <w:rPr>
          <w:smallCaps/>
          <w:sz w:val="40"/>
        </w:rPr>
      </w:pPr>
      <w:r w:rsidRPr="008C5EEF">
        <w:rPr>
          <w:smallCaps/>
          <w:sz w:val="40"/>
        </w:rPr>
        <w:t>TP de mise en œuvre du bus de terrain MODBUS</w:t>
      </w:r>
    </w:p>
    <w:p w14:paraId="42D5C1F1" w14:textId="77777777" w:rsidR="0096552E" w:rsidRPr="00953E8D" w:rsidRDefault="0096552E" w:rsidP="00236BA5">
      <w:pPr>
        <w:pStyle w:val="Titre1"/>
      </w:pPr>
      <w:r w:rsidRPr="00953E8D">
        <w:t>Généralités</w:t>
      </w:r>
    </w:p>
    <w:p w14:paraId="1D7E11D8" w14:textId="77777777" w:rsidR="0096552E" w:rsidRDefault="0096552E" w:rsidP="008C5EEF">
      <w:pPr>
        <w:spacing w:after="0"/>
      </w:pPr>
      <w:r>
        <w:t>Rappeler les conditions d'utilisation des bus de terrain</w:t>
      </w:r>
    </w:p>
    <w:p w14:paraId="087F5667" w14:textId="77777777" w:rsidR="00953E8D" w:rsidRDefault="00953E8D" w:rsidP="00953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822531C" w14:textId="77777777" w:rsidR="00953E8D" w:rsidRDefault="00953E8D" w:rsidP="00953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7DB1AA8" w14:textId="77777777" w:rsidR="00953E8D" w:rsidRDefault="00953E8D" w:rsidP="00953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B9A95CB" w14:textId="77777777" w:rsidR="00953E8D" w:rsidRDefault="00953E8D" w:rsidP="00953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47162D6" w14:textId="77777777" w:rsidR="00953E8D" w:rsidRDefault="00953E8D" w:rsidP="008C5EEF">
      <w:pPr>
        <w:spacing w:after="0"/>
      </w:pPr>
      <w:r>
        <w:t>Donner les principales caractéristiques du protocole MODBUS</w:t>
      </w:r>
    </w:p>
    <w:p w14:paraId="6CE9A0A1" w14:textId="77777777" w:rsidR="00953E8D" w:rsidRDefault="00953E8D" w:rsidP="00953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9C4281D" w14:textId="77777777" w:rsidR="00953E8D" w:rsidRDefault="00953E8D" w:rsidP="00953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43C277" w14:textId="77777777" w:rsidR="00953E8D" w:rsidRDefault="00953E8D" w:rsidP="00953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3883895" w14:textId="77777777" w:rsidR="00953E8D" w:rsidRDefault="00953E8D" w:rsidP="00953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BEF6E71" w14:textId="77777777" w:rsidR="00953E8D" w:rsidRDefault="00953E8D" w:rsidP="00953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B6CB55F" w14:textId="77777777" w:rsidR="00953E8D" w:rsidRDefault="00953E8D" w:rsidP="008C5EEF">
      <w:pPr>
        <w:spacing w:after="0"/>
      </w:pPr>
      <w:r>
        <w:t>Quels sont les deux formats de trames possibles sous Modbus ?</w:t>
      </w:r>
    </w:p>
    <w:p w14:paraId="4476F2ED" w14:textId="77777777" w:rsidR="00953E8D" w:rsidRDefault="00953E8D" w:rsidP="00953E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25239DA" w14:textId="77777777" w:rsidR="001958E5" w:rsidRDefault="001958E5" w:rsidP="00953E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7822C2C" w14:textId="77777777" w:rsidR="00953E8D" w:rsidRPr="00953E8D" w:rsidRDefault="00953E8D" w:rsidP="00953E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7E574DD" w14:textId="77777777" w:rsidR="00953E8D" w:rsidRDefault="00953E8D" w:rsidP="00953E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8C13D2A" w14:textId="77777777" w:rsidR="0030593F" w:rsidRDefault="0030593F" w:rsidP="0030593F">
      <w:pPr>
        <w:pStyle w:val="Titre1"/>
      </w:pPr>
      <w:r>
        <w:t>Calcul des mots de contrôle d'une trame MODBUS</w:t>
      </w:r>
    </w:p>
    <w:p w14:paraId="58547043" w14:textId="77777777" w:rsidR="0030593F" w:rsidRDefault="0030593F" w:rsidP="0030593F">
      <w:pPr>
        <w:pStyle w:val="Titre2"/>
        <w:rPr>
          <w:u w:val="single"/>
        </w:rPr>
      </w:pPr>
      <w:r w:rsidRPr="0030593F">
        <w:rPr>
          <w:u w:val="single"/>
        </w:rPr>
        <w:t>Cas du mode ASCII</w:t>
      </w:r>
    </w:p>
    <w:p w14:paraId="3A63ABC8" w14:textId="77777777" w:rsidR="0030593F" w:rsidRDefault="0030593F" w:rsidP="0030593F">
      <w:pPr>
        <w:rPr>
          <w:noProof/>
        </w:rPr>
      </w:pPr>
      <w:r>
        <w:t xml:space="preserve">Dans ce mode, </w:t>
      </w:r>
    </w:p>
    <w:p w14:paraId="1CC1F1A6" w14:textId="77777777" w:rsidR="0030593F" w:rsidRDefault="0030593F" w:rsidP="0030593F">
      <w:pPr>
        <w:rPr>
          <w:noProof/>
        </w:rPr>
      </w:pPr>
      <w:r>
        <w:rPr>
          <w:noProof/>
          <w:lang w:eastAsia="fr-FR"/>
        </w:rPr>
        <w:drawing>
          <wp:inline distT="0" distB="0" distL="0" distR="0" wp14:anchorId="56EF46EA" wp14:editId="3480679C">
            <wp:extent cx="5760720" cy="7683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80" t="21536" r="40483" b="56521"/>
                    <a:stretch/>
                  </pic:blipFill>
                  <pic:spPr bwMode="auto">
                    <a:xfrm>
                      <a:off x="0" y="0"/>
                      <a:ext cx="5760720" cy="76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0268C" w14:textId="77777777" w:rsidR="0030593F" w:rsidRDefault="0030593F" w:rsidP="0030593F">
      <w:pPr>
        <w:rPr>
          <w:noProof/>
        </w:rPr>
      </w:pPr>
      <w:r>
        <w:rPr>
          <w:noProof/>
        </w:rPr>
        <w:t xml:space="preserve">le LRC (Longitudinal Redundancy Check) permet de vérifier la validité de la trame. </w:t>
      </w:r>
      <w:r w:rsidRPr="0030593F">
        <w:rPr>
          <w:noProof/>
        </w:rPr>
        <w:t>C’est la somme en hexadécimal modulo 256 (0x100) du contenu de la trame</w:t>
      </w:r>
      <w:r w:rsidR="00F52F7C">
        <w:rPr>
          <w:noProof/>
        </w:rPr>
        <w:t>(avant codage en ASCII)</w:t>
      </w:r>
      <w:r w:rsidRPr="0030593F">
        <w:rPr>
          <w:noProof/>
        </w:rPr>
        <w:t xml:space="preserve"> hor</w:t>
      </w:r>
      <w:r w:rsidR="00F52F7C">
        <w:rPr>
          <w:noProof/>
        </w:rPr>
        <w:t>s délimiteurs, complémentée à 2. Après calcul, le LRC est codé par 2 caractères ASCII</w:t>
      </w:r>
    </w:p>
    <w:p w14:paraId="1EB3C05F" w14:textId="77777777" w:rsidR="00AD09FF" w:rsidRPr="00C2256D" w:rsidRDefault="00ED0F02" w:rsidP="00C2256D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sz w:val="20"/>
          <w:szCs w:val="20"/>
        </w:rPr>
      </w:pPr>
      <w:r>
        <w:rPr>
          <w:rFonts w:ascii="Times New Roman" w:eastAsiaTheme="minorEastAsia" w:hAnsi="Times New Roman" w:cs="Times New Roman"/>
          <w:noProof/>
          <w:sz w:val="20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139507" wp14:editId="334900B7">
                <wp:simplePos x="0" y="0"/>
                <wp:positionH relativeFrom="column">
                  <wp:posOffset>5023023</wp:posOffset>
                </wp:positionH>
                <wp:positionV relativeFrom="paragraph">
                  <wp:posOffset>92421</wp:posOffset>
                </wp:positionV>
                <wp:extent cx="1219200" cy="734060"/>
                <wp:effectExtent l="342900" t="0" r="19050" b="27940"/>
                <wp:wrapNone/>
                <wp:docPr id="5" name="Rectangle à coins arrondi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734060"/>
                        </a:xfrm>
                        <a:prstGeom prst="wedgeRoundRectCallout">
                          <a:avLst>
                            <a:gd name="adj1" fmla="val -74810"/>
                            <a:gd name="adj2" fmla="val 2141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lt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1A21EA" w14:textId="77777777" w:rsidR="00ED0F02" w:rsidRPr="00ED0F02" w:rsidRDefault="00ED0F02" w:rsidP="00ED0F02">
                            <w:pPr>
                              <w:jc w:val="center"/>
                              <w:rPr>
                                <w:color w:val="5B9BD5" w:themeColor="accent1"/>
                                <w:sz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D0F02">
                              <w:rPr>
                                <w:color w:val="5B9BD5" w:themeColor="accent1"/>
                                <w:sz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% signifie en binaire</w:t>
                            </w:r>
                          </w:p>
                          <w:p w14:paraId="3D93C42E" w14:textId="77777777" w:rsidR="00ED0F02" w:rsidRPr="00ED0F02" w:rsidRDefault="00ED0F02" w:rsidP="00ED0F02">
                            <w:pPr>
                              <w:jc w:val="center"/>
                              <w:rPr>
                                <w:color w:val="5B9BD5" w:themeColor="accent1"/>
                                <w:sz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D0F02">
                              <w:rPr>
                                <w:color w:val="5B9BD5" w:themeColor="accent1"/>
                                <w:sz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0x signifie en hexa</w:t>
                            </w:r>
                          </w:p>
                          <w:p w14:paraId="68D9FF10" w14:textId="77777777" w:rsidR="00ED0F02" w:rsidRPr="00ED0F02" w:rsidRDefault="00ED0F02" w:rsidP="00ED0F02">
                            <w:pPr>
                              <w:jc w:val="center"/>
                              <w:rPr>
                                <w:color w:val="5B9BD5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139507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ectangle à coins arrondis 5" o:spid="_x0000_s1026" type="#_x0000_t62" style="position:absolute;margin-left:395.5pt;margin-top:7.3pt;width:96pt;height:57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" adj="-5359,15425" fillcolor="#e7e6e6 [3203]" strokecolor="#1f4d78 [1604]" strokeweight="1pt">
                <v:textbox>
                  <w:txbxContent>
                    <w:p w14:paraId="181A21EA" w14:textId="77777777" w:rsidR="00ED0F02" w:rsidRPr="00ED0F02" w:rsidRDefault="00ED0F02" w:rsidP="00ED0F02">
                      <w:pPr>
                        <w:jc w:val="center"/>
                        <w:rPr>
                          <w:color w:val="5B9BD5" w:themeColor="accent1"/>
                          <w:sz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D0F02">
                        <w:rPr>
                          <w:color w:val="5B9BD5" w:themeColor="accent1"/>
                          <w:sz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% signifie en binaire</w:t>
                      </w:r>
                    </w:p>
                    <w:p w14:paraId="3D93C42E" w14:textId="77777777" w:rsidR="00ED0F02" w:rsidRPr="00ED0F02" w:rsidRDefault="00ED0F02" w:rsidP="00ED0F02">
                      <w:pPr>
                        <w:jc w:val="center"/>
                        <w:rPr>
                          <w:color w:val="5B9BD5" w:themeColor="accent1"/>
                          <w:sz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D0F02">
                        <w:rPr>
                          <w:color w:val="5B9BD5" w:themeColor="accent1"/>
                          <w:sz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0x signifie en hexa</w:t>
                      </w:r>
                    </w:p>
                    <w:p w14:paraId="68D9FF10" w14:textId="77777777" w:rsidR="00ED0F02" w:rsidRPr="00ED0F02" w:rsidRDefault="00ED0F02" w:rsidP="00ED0F02">
                      <w:pPr>
                        <w:jc w:val="center"/>
                        <w:rPr>
                          <w:color w:val="5B9BD5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D09FF" w:rsidRPr="00C2256D">
        <w:rPr>
          <w:rFonts w:ascii="Times New Roman" w:eastAsiaTheme="minorEastAsia" w:hAnsi="Times New Roman" w:cs="Times New Roman"/>
          <w:sz w:val="20"/>
          <w:szCs w:val="20"/>
        </w:rPr>
        <w:t xml:space="preserve">Ex : Adresse[0x0B], Requête[0x05], Données[0x00,0x01,0xFF,0x00] </w:t>
      </w:r>
    </w:p>
    <w:p w14:paraId="70E7CB7C" w14:textId="77777777" w:rsidR="00AD09FF" w:rsidRPr="00C2256D" w:rsidRDefault="00AD09FF" w:rsidP="00C2256D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sz w:val="20"/>
          <w:szCs w:val="20"/>
        </w:rPr>
      </w:pPr>
      <w:r w:rsidRPr="00C2256D">
        <w:rPr>
          <w:rFonts w:ascii="Times New Roman" w:eastAsiaTheme="minorEastAsia" w:hAnsi="Times New Roman" w:cs="Times New Roman"/>
          <w:sz w:val="20"/>
          <w:szCs w:val="20"/>
        </w:rPr>
        <w:t xml:space="preserve">        On calcule la somme S=0x0B+0x05+0x00+0x01+0xFF+0x00 = </w:t>
      </w:r>
      <w:r w:rsidR="009B4E80">
        <w:rPr>
          <w:rFonts w:ascii="Times New Roman" w:eastAsiaTheme="minorEastAsia" w:hAnsi="Times New Roman" w:cs="Times New Roman"/>
          <w:sz w:val="20"/>
          <w:szCs w:val="20"/>
        </w:rPr>
        <w:t>0x_________</w:t>
      </w:r>
    </w:p>
    <w:p w14:paraId="07763F20" w14:textId="77777777" w:rsidR="00AD09FF" w:rsidRPr="00C2256D" w:rsidRDefault="00AD09FF" w:rsidP="00C2256D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sz w:val="20"/>
          <w:szCs w:val="20"/>
        </w:rPr>
      </w:pPr>
      <w:r w:rsidRPr="00C2256D">
        <w:rPr>
          <w:rFonts w:ascii="Times New Roman" w:eastAsiaTheme="minorEastAsia" w:hAnsi="Times New Roman" w:cs="Times New Roman"/>
          <w:sz w:val="20"/>
          <w:szCs w:val="20"/>
        </w:rPr>
        <w:tab/>
        <w:t xml:space="preserve">S modulo 0x100 = </w:t>
      </w:r>
      <w:r w:rsidR="009B4E80">
        <w:rPr>
          <w:rFonts w:ascii="Times New Roman" w:eastAsiaTheme="minorEastAsia" w:hAnsi="Times New Roman" w:cs="Times New Roman"/>
          <w:sz w:val="20"/>
          <w:szCs w:val="20"/>
        </w:rPr>
        <w:t>0x____________ = %______________</w:t>
      </w:r>
    </w:p>
    <w:p w14:paraId="5E605177" w14:textId="77777777" w:rsidR="00AD09FF" w:rsidRPr="00C2256D" w:rsidRDefault="009B4E80" w:rsidP="00C2256D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ab/>
        <w:t xml:space="preserve">Complément à </w:t>
      </w:r>
      <w:proofErr w:type="gramStart"/>
      <w:r>
        <w:rPr>
          <w:rFonts w:ascii="Times New Roman" w:eastAsiaTheme="minorEastAsia" w:hAnsi="Times New Roman" w:cs="Times New Roman"/>
          <w:sz w:val="20"/>
          <w:szCs w:val="20"/>
        </w:rPr>
        <w:t xml:space="preserve">1 </w:t>
      </w:r>
      <w:r w:rsidR="00AD09FF" w:rsidRPr="00C2256D">
        <w:rPr>
          <w:rFonts w:ascii="Times New Roman" w:eastAsiaTheme="minorEastAsia" w:hAnsi="Times New Roman" w:cs="Times New Roman"/>
          <w:sz w:val="20"/>
          <w:szCs w:val="20"/>
        </w:rPr>
        <w:t xml:space="preserve"> =</w:t>
      </w:r>
      <w:proofErr w:type="gramEnd"/>
      <w:r w:rsidR="00AD09FF" w:rsidRPr="00C2256D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% _____________________________</w:t>
      </w:r>
    </w:p>
    <w:p w14:paraId="30222DD4" w14:textId="77777777" w:rsidR="00AD09FF" w:rsidRPr="00C2256D" w:rsidRDefault="009B4E80" w:rsidP="00C2256D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ab/>
        <w:t xml:space="preserve">Complément à </w:t>
      </w:r>
      <w:proofErr w:type="gramStart"/>
      <w:r>
        <w:rPr>
          <w:rFonts w:ascii="Times New Roman" w:eastAsiaTheme="minorEastAsia" w:hAnsi="Times New Roman" w:cs="Times New Roman"/>
          <w:sz w:val="20"/>
          <w:szCs w:val="20"/>
        </w:rPr>
        <w:t xml:space="preserve">2 </w:t>
      </w:r>
      <w:r w:rsidR="00AD09FF" w:rsidRPr="00C2256D">
        <w:rPr>
          <w:rFonts w:ascii="Times New Roman" w:eastAsiaTheme="minorEastAsia" w:hAnsi="Times New Roman" w:cs="Times New Roman"/>
          <w:sz w:val="20"/>
          <w:szCs w:val="20"/>
        </w:rPr>
        <w:t xml:space="preserve"> =</w:t>
      </w:r>
      <w:proofErr w:type="gramEnd"/>
      <w:r w:rsidR="00AD09FF" w:rsidRPr="00C2256D">
        <w:rPr>
          <w:rFonts w:ascii="Times New Roman" w:eastAsiaTheme="minorEastAsia" w:hAnsi="Times New Roman" w:cs="Times New Roman"/>
          <w:sz w:val="20"/>
          <w:szCs w:val="20"/>
        </w:rPr>
        <w:t xml:space="preserve"> %  </w:t>
      </w:r>
      <w:r>
        <w:rPr>
          <w:rFonts w:ascii="Times New Roman" w:eastAsiaTheme="minorEastAsia" w:hAnsi="Times New Roman" w:cs="Times New Roman"/>
          <w:sz w:val="20"/>
          <w:szCs w:val="20"/>
        </w:rPr>
        <w:t>_____________________________</w:t>
      </w:r>
      <w:r w:rsidR="00AD09FF" w:rsidRPr="00C2256D">
        <w:rPr>
          <w:rFonts w:ascii="Times New Roman" w:eastAsiaTheme="minorEastAsia" w:hAnsi="Times New Roman" w:cs="Times New Roman"/>
          <w:sz w:val="20"/>
          <w:szCs w:val="20"/>
        </w:rPr>
        <w:t xml:space="preserve"> = 0x</w:t>
      </w:r>
      <w:r>
        <w:rPr>
          <w:rFonts w:ascii="Times New Roman" w:eastAsiaTheme="minorEastAsia" w:hAnsi="Times New Roman" w:cs="Times New Roman"/>
          <w:sz w:val="20"/>
          <w:szCs w:val="20"/>
        </w:rPr>
        <w:t>_________</w:t>
      </w:r>
    </w:p>
    <w:p w14:paraId="2A44F190" w14:textId="77777777" w:rsidR="00AD09FF" w:rsidRPr="00C2256D" w:rsidRDefault="00AD09FF" w:rsidP="00AD09FF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eastAsiaTheme="minorEastAsia" w:hAnsi="Times New Roman" w:cs="Times New Roman"/>
          <w:i/>
          <w:sz w:val="20"/>
          <w:szCs w:val="20"/>
        </w:rPr>
      </w:pPr>
      <w:r w:rsidRPr="00C2256D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</w:p>
    <w:p w14:paraId="31F3E918" w14:textId="77777777" w:rsidR="00AD09FF" w:rsidRPr="00C2256D" w:rsidRDefault="00AD09FF" w:rsidP="00AD09FF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eastAsiaTheme="minorEastAsia" w:hAnsi="Times New Roman" w:cs="Times New Roman"/>
          <w:i/>
          <w:sz w:val="20"/>
          <w:szCs w:val="20"/>
        </w:rPr>
      </w:pPr>
      <w:r w:rsidRPr="00C2256D">
        <w:rPr>
          <w:rFonts w:ascii="Times New Roman" w:eastAsiaTheme="minorEastAsia" w:hAnsi="Times New Roman" w:cs="Times New Roman"/>
          <w:sz w:val="20"/>
          <w:szCs w:val="20"/>
        </w:rPr>
        <w:t>En ASCII, la trame est donc :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824"/>
        <w:gridCol w:w="558"/>
        <w:gridCol w:w="555"/>
        <w:gridCol w:w="568"/>
        <w:gridCol w:w="547"/>
        <w:gridCol w:w="467"/>
        <w:gridCol w:w="467"/>
        <w:gridCol w:w="467"/>
        <w:gridCol w:w="467"/>
        <w:gridCol w:w="467"/>
        <w:gridCol w:w="467"/>
        <w:gridCol w:w="474"/>
        <w:gridCol w:w="498"/>
        <w:gridCol w:w="516"/>
        <w:gridCol w:w="664"/>
        <w:gridCol w:w="528"/>
        <w:gridCol w:w="528"/>
      </w:tblGrid>
      <w:tr w:rsidR="00AD09FF" w:rsidRPr="00C2256D" w14:paraId="6635E601" w14:textId="77777777" w:rsidTr="00A97E97">
        <w:trPr>
          <w:jc w:val="center"/>
        </w:trPr>
        <w:tc>
          <w:tcPr>
            <w:tcW w:w="1136" w:type="dxa"/>
            <w:vAlign w:val="center"/>
          </w:tcPr>
          <w:p w14:paraId="75421801" w14:textId="77777777" w:rsidR="00AD09FF" w:rsidRPr="00C2256D" w:rsidRDefault="00AD09FF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  <w:r w:rsidRPr="00C2256D">
              <w:rPr>
                <w:rFonts w:ascii="Times New Roman" w:hAnsi="Times New Roman" w:cs="Times New Roman"/>
                <w:sz w:val="14"/>
                <w:szCs w:val="20"/>
              </w:rPr>
              <w:t>Entête</w:t>
            </w:r>
          </w:p>
        </w:tc>
        <w:tc>
          <w:tcPr>
            <w:tcW w:w="1667" w:type="dxa"/>
            <w:gridSpan w:val="2"/>
            <w:vAlign w:val="center"/>
          </w:tcPr>
          <w:p w14:paraId="039FD9D9" w14:textId="77777777" w:rsidR="00AD09FF" w:rsidRPr="00C2256D" w:rsidRDefault="00AD09FF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  <w:r w:rsidRPr="00C2256D">
              <w:rPr>
                <w:rFonts w:ascii="Times New Roman" w:hAnsi="Times New Roman" w:cs="Times New Roman"/>
                <w:sz w:val="14"/>
                <w:szCs w:val="20"/>
              </w:rPr>
              <w:t>Adresse</w:t>
            </w:r>
          </w:p>
        </w:tc>
        <w:tc>
          <w:tcPr>
            <w:tcW w:w="1668" w:type="dxa"/>
            <w:gridSpan w:val="2"/>
            <w:vAlign w:val="center"/>
          </w:tcPr>
          <w:p w14:paraId="26751A7F" w14:textId="77777777" w:rsidR="00AD09FF" w:rsidRPr="00C2256D" w:rsidRDefault="00AD09FF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  <w:proofErr w:type="spellStart"/>
            <w:r w:rsidRPr="00C2256D">
              <w:rPr>
                <w:rFonts w:ascii="Times New Roman" w:hAnsi="Times New Roman" w:cs="Times New Roman"/>
                <w:sz w:val="14"/>
                <w:szCs w:val="20"/>
              </w:rPr>
              <w:t>Requete</w:t>
            </w:r>
            <w:proofErr w:type="spellEnd"/>
          </w:p>
        </w:tc>
        <w:tc>
          <w:tcPr>
            <w:tcW w:w="6292" w:type="dxa"/>
            <w:gridSpan w:val="8"/>
            <w:vAlign w:val="center"/>
          </w:tcPr>
          <w:p w14:paraId="75864A9B" w14:textId="77777777" w:rsidR="00AD09FF" w:rsidRPr="00C2256D" w:rsidRDefault="00AD09FF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  <w:r w:rsidRPr="00C2256D">
              <w:rPr>
                <w:rFonts w:ascii="Times New Roman" w:hAnsi="Times New Roman" w:cs="Times New Roman"/>
                <w:sz w:val="14"/>
                <w:szCs w:val="20"/>
              </w:rPr>
              <w:t>Données</w:t>
            </w:r>
          </w:p>
        </w:tc>
        <w:tc>
          <w:tcPr>
            <w:tcW w:w="2049" w:type="dxa"/>
            <w:gridSpan w:val="2"/>
            <w:vAlign w:val="center"/>
          </w:tcPr>
          <w:p w14:paraId="3BE91FA9" w14:textId="77777777" w:rsidR="00AD09FF" w:rsidRPr="00C2256D" w:rsidRDefault="00AD09FF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  <w:r w:rsidRPr="00C2256D">
              <w:rPr>
                <w:rFonts w:ascii="Times New Roman" w:hAnsi="Times New Roman" w:cs="Times New Roman"/>
                <w:sz w:val="14"/>
                <w:szCs w:val="20"/>
              </w:rPr>
              <w:t>LRC</w:t>
            </w:r>
          </w:p>
        </w:tc>
        <w:tc>
          <w:tcPr>
            <w:tcW w:w="911" w:type="dxa"/>
            <w:gridSpan w:val="2"/>
            <w:vAlign w:val="center"/>
          </w:tcPr>
          <w:p w14:paraId="797059E7" w14:textId="77777777" w:rsidR="00AD09FF" w:rsidRPr="00C2256D" w:rsidRDefault="00AD09FF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  <w:r w:rsidRPr="00C2256D">
              <w:rPr>
                <w:rFonts w:ascii="Times New Roman" w:hAnsi="Times New Roman" w:cs="Times New Roman"/>
                <w:sz w:val="14"/>
                <w:szCs w:val="20"/>
              </w:rPr>
              <w:t>FIN</w:t>
            </w:r>
          </w:p>
        </w:tc>
      </w:tr>
      <w:tr w:rsidR="00AD09FF" w:rsidRPr="00C2256D" w14:paraId="10341A31" w14:textId="77777777" w:rsidTr="00A97E97">
        <w:trPr>
          <w:jc w:val="center"/>
        </w:trPr>
        <w:tc>
          <w:tcPr>
            <w:tcW w:w="1136" w:type="dxa"/>
            <w:vAlign w:val="center"/>
          </w:tcPr>
          <w:p w14:paraId="3CC5B491" w14:textId="77777777" w:rsidR="00AD09FF" w:rsidRPr="00C2256D" w:rsidRDefault="00AD09FF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  <w:r w:rsidRPr="00C2256D">
              <w:rPr>
                <w:rFonts w:ascii="Times New Roman" w:hAnsi="Times New Roman" w:cs="Times New Roman"/>
                <w:sz w:val="14"/>
                <w:szCs w:val="20"/>
              </w:rPr>
              <w:t>0x3A</w:t>
            </w:r>
          </w:p>
        </w:tc>
        <w:tc>
          <w:tcPr>
            <w:tcW w:w="806" w:type="dxa"/>
            <w:vAlign w:val="center"/>
          </w:tcPr>
          <w:p w14:paraId="07ACF05A" w14:textId="77777777" w:rsidR="00AD09FF" w:rsidRPr="00C2256D" w:rsidRDefault="00AD09FF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</w:p>
        </w:tc>
        <w:tc>
          <w:tcPr>
            <w:tcW w:w="861" w:type="dxa"/>
            <w:vAlign w:val="center"/>
          </w:tcPr>
          <w:p w14:paraId="108D5FBA" w14:textId="77777777" w:rsidR="00AD09FF" w:rsidRPr="00C2256D" w:rsidRDefault="00AD09FF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</w:p>
        </w:tc>
        <w:tc>
          <w:tcPr>
            <w:tcW w:w="823" w:type="dxa"/>
            <w:vAlign w:val="center"/>
          </w:tcPr>
          <w:p w14:paraId="1A9E0A6F" w14:textId="77777777" w:rsidR="00AD09FF" w:rsidRPr="00C2256D" w:rsidRDefault="00AD09FF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</w:p>
        </w:tc>
        <w:tc>
          <w:tcPr>
            <w:tcW w:w="845" w:type="dxa"/>
            <w:vAlign w:val="center"/>
          </w:tcPr>
          <w:p w14:paraId="3C031014" w14:textId="77777777" w:rsidR="00AD09FF" w:rsidRPr="00C2256D" w:rsidRDefault="00AD09FF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</w:p>
        </w:tc>
        <w:tc>
          <w:tcPr>
            <w:tcW w:w="776" w:type="dxa"/>
            <w:vAlign w:val="center"/>
          </w:tcPr>
          <w:p w14:paraId="5C8C9B3E" w14:textId="77777777" w:rsidR="00AD09FF" w:rsidRPr="00C2256D" w:rsidRDefault="00AD09FF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</w:p>
        </w:tc>
        <w:tc>
          <w:tcPr>
            <w:tcW w:w="776" w:type="dxa"/>
            <w:vAlign w:val="center"/>
          </w:tcPr>
          <w:p w14:paraId="192C7A69" w14:textId="77777777" w:rsidR="00AD09FF" w:rsidRPr="00C2256D" w:rsidRDefault="00AD09FF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</w:p>
        </w:tc>
        <w:tc>
          <w:tcPr>
            <w:tcW w:w="776" w:type="dxa"/>
            <w:vAlign w:val="center"/>
          </w:tcPr>
          <w:p w14:paraId="5A60BC4D" w14:textId="77777777" w:rsidR="00AD09FF" w:rsidRPr="00C2256D" w:rsidRDefault="00AD09FF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</w:p>
        </w:tc>
        <w:tc>
          <w:tcPr>
            <w:tcW w:w="776" w:type="dxa"/>
            <w:vAlign w:val="center"/>
          </w:tcPr>
          <w:p w14:paraId="4C24AB9E" w14:textId="77777777" w:rsidR="00AD09FF" w:rsidRPr="00C2256D" w:rsidRDefault="00AD09FF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</w:p>
        </w:tc>
        <w:tc>
          <w:tcPr>
            <w:tcW w:w="776" w:type="dxa"/>
            <w:vAlign w:val="center"/>
          </w:tcPr>
          <w:p w14:paraId="35D8977A" w14:textId="77777777" w:rsidR="00AD09FF" w:rsidRPr="00C2256D" w:rsidRDefault="00AD09FF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</w:p>
        </w:tc>
        <w:tc>
          <w:tcPr>
            <w:tcW w:w="776" w:type="dxa"/>
            <w:vAlign w:val="center"/>
          </w:tcPr>
          <w:p w14:paraId="5137FD4F" w14:textId="77777777" w:rsidR="00AD09FF" w:rsidRPr="00C2256D" w:rsidRDefault="00AD09FF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</w:p>
        </w:tc>
        <w:tc>
          <w:tcPr>
            <w:tcW w:w="791" w:type="dxa"/>
            <w:vAlign w:val="center"/>
          </w:tcPr>
          <w:p w14:paraId="6BFD9F4E" w14:textId="77777777" w:rsidR="00AD09FF" w:rsidRPr="00C2256D" w:rsidRDefault="00AD09FF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</w:p>
        </w:tc>
        <w:tc>
          <w:tcPr>
            <w:tcW w:w="845" w:type="dxa"/>
            <w:vAlign w:val="center"/>
          </w:tcPr>
          <w:p w14:paraId="7BD56AD8" w14:textId="77777777" w:rsidR="00AD09FF" w:rsidRPr="00C2256D" w:rsidRDefault="00AD09FF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</w:p>
        </w:tc>
        <w:tc>
          <w:tcPr>
            <w:tcW w:w="855" w:type="dxa"/>
            <w:vAlign w:val="center"/>
          </w:tcPr>
          <w:p w14:paraId="4570D5E2" w14:textId="77777777" w:rsidR="00AD09FF" w:rsidRPr="00C2256D" w:rsidRDefault="00AD09FF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</w:p>
        </w:tc>
        <w:tc>
          <w:tcPr>
            <w:tcW w:w="1194" w:type="dxa"/>
            <w:vAlign w:val="center"/>
          </w:tcPr>
          <w:p w14:paraId="14CA0ADB" w14:textId="77777777" w:rsidR="00AD09FF" w:rsidRPr="00C2256D" w:rsidRDefault="00AD09FF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</w:p>
        </w:tc>
        <w:tc>
          <w:tcPr>
            <w:tcW w:w="461" w:type="dxa"/>
            <w:vAlign w:val="center"/>
          </w:tcPr>
          <w:p w14:paraId="260F3F8A" w14:textId="77777777" w:rsidR="00AD09FF" w:rsidRPr="00C2256D" w:rsidRDefault="00AD09FF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  <w:r w:rsidRPr="00C2256D">
              <w:rPr>
                <w:rFonts w:ascii="Times New Roman" w:hAnsi="Times New Roman" w:cs="Times New Roman"/>
                <w:sz w:val="14"/>
                <w:szCs w:val="20"/>
              </w:rPr>
              <w:t>0x0D</w:t>
            </w:r>
          </w:p>
        </w:tc>
        <w:tc>
          <w:tcPr>
            <w:tcW w:w="450" w:type="dxa"/>
            <w:vAlign w:val="center"/>
          </w:tcPr>
          <w:p w14:paraId="32054BA7" w14:textId="77777777" w:rsidR="00AD09FF" w:rsidRPr="00C2256D" w:rsidRDefault="00AD09FF" w:rsidP="00A97E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14"/>
                <w:szCs w:val="20"/>
              </w:rPr>
            </w:pPr>
            <w:r w:rsidRPr="00C2256D">
              <w:rPr>
                <w:rFonts w:ascii="Times New Roman" w:hAnsi="Times New Roman" w:cs="Times New Roman"/>
                <w:sz w:val="14"/>
                <w:szCs w:val="20"/>
              </w:rPr>
              <w:t>0x0A</w:t>
            </w:r>
          </w:p>
        </w:tc>
      </w:tr>
    </w:tbl>
    <w:p w14:paraId="39DD7915" w14:textId="44D4CA8E" w:rsidR="000053CD" w:rsidRPr="009B0514" w:rsidRDefault="009D7741" w:rsidP="009B0514">
      <w:pPr>
        <w:pStyle w:val="Paragraphedeliste"/>
        <w:numPr>
          <w:ilvl w:val="0"/>
          <w:numId w:val="6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t xml:space="preserve">Codez une fonction C++     </w:t>
      </w:r>
      <w:r w:rsidRPr="009B0514">
        <w:rPr>
          <w:rFonts w:ascii="Consolas" w:hAnsi="Consolas" w:cs="Consolas"/>
          <w:color w:val="2B91AF"/>
          <w:sz w:val="19"/>
          <w:szCs w:val="19"/>
          <w:highlight w:val="white"/>
          <w:bdr w:val="single" w:sz="4" w:space="0" w:color="auto"/>
        </w:rPr>
        <w:t>byte</w:t>
      </w:r>
      <w:r w:rsidRPr="009B0514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 xml:space="preserve"> </w:t>
      </w:r>
      <w:proofErr w:type="spellStart"/>
      <w:r w:rsidRPr="009B0514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>calcul_</w:t>
      </w:r>
      <w:proofErr w:type="gramStart"/>
      <w:r w:rsidRPr="009B0514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>LRC</w:t>
      </w:r>
      <w:proofErr w:type="spellEnd"/>
      <w:r w:rsidRPr="009B0514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>(</w:t>
      </w:r>
      <w:proofErr w:type="gramEnd"/>
      <w:r w:rsidRPr="009B0514">
        <w:rPr>
          <w:rFonts w:ascii="Consolas" w:hAnsi="Consolas" w:cs="Consolas"/>
          <w:color w:val="2B91AF"/>
          <w:sz w:val="19"/>
          <w:szCs w:val="19"/>
          <w:highlight w:val="white"/>
          <w:bdr w:val="single" w:sz="4" w:space="0" w:color="auto"/>
        </w:rPr>
        <w:t>byte</w:t>
      </w:r>
      <w:r w:rsidRPr="009B0514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 xml:space="preserve"> *</w:t>
      </w:r>
      <w:r w:rsidRPr="009B0514">
        <w:rPr>
          <w:rFonts w:ascii="Consolas" w:hAnsi="Consolas" w:cs="Consolas"/>
          <w:color w:val="808080"/>
          <w:sz w:val="19"/>
          <w:szCs w:val="19"/>
          <w:highlight w:val="white"/>
          <w:bdr w:val="single" w:sz="4" w:space="0" w:color="auto"/>
        </w:rPr>
        <w:t>trame</w:t>
      </w:r>
      <w:r w:rsidRPr="009B0514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 xml:space="preserve"> , </w:t>
      </w:r>
      <w:proofErr w:type="spellStart"/>
      <w:r w:rsidRPr="009B0514">
        <w:rPr>
          <w:rFonts w:ascii="Consolas" w:hAnsi="Consolas" w:cs="Consolas"/>
          <w:color w:val="0000FF"/>
          <w:sz w:val="19"/>
          <w:szCs w:val="19"/>
          <w:highlight w:val="white"/>
          <w:bdr w:val="single" w:sz="4" w:space="0" w:color="auto"/>
        </w:rPr>
        <w:t>int</w:t>
      </w:r>
      <w:proofErr w:type="spellEnd"/>
      <w:r w:rsidRPr="009B0514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 xml:space="preserve"> </w:t>
      </w:r>
      <w:r w:rsidRPr="009B0514">
        <w:rPr>
          <w:rFonts w:ascii="Consolas" w:hAnsi="Consolas" w:cs="Consolas"/>
          <w:color w:val="808080"/>
          <w:sz w:val="19"/>
          <w:szCs w:val="19"/>
          <w:highlight w:val="white"/>
          <w:bdr w:val="single" w:sz="4" w:space="0" w:color="auto"/>
        </w:rPr>
        <w:t>n</w:t>
      </w:r>
      <w:r w:rsidRPr="009B0514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 xml:space="preserve"> )</w:t>
      </w:r>
      <w:r w:rsidRPr="009B0514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9D7741">
        <w:t>qui calcule le LRC d'une trame de n octets. A ce stade, la trame et le LRC ne sont pas en ASCII.</w:t>
      </w:r>
      <w:r>
        <w:t xml:space="preserve"> Testez cette fonction.</w:t>
      </w:r>
      <w:r w:rsidR="003C6BD1">
        <w:t xml:space="preserve"> </w:t>
      </w:r>
    </w:p>
    <w:p w14:paraId="007AE5B6" w14:textId="77777777" w:rsidR="009D7741" w:rsidRDefault="009B0514" w:rsidP="009B0514">
      <w:pPr>
        <w:spacing w:after="0"/>
        <w:rPr>
          <w:u w:val="single"/>
        </w:rPr>
      </w:pPr>
      <w:r w:rsidRPr="009B0514">
        <w:rPr>
          <w:u w:val="single"/>
        </w:rPr>
        <w:t xml:space="preserve">Copier ci-dessous le code de votre fonction et de votre programme principal de test </w:t>
      </w:r>
      <w:r w:rsidR="001A729D">
        <w:rPr>
          <w:u w:val="single"/>
        </w:rPr>
        <w:t>et faire valider</w:t>
      </w:r>
    </w:p>
    <w:p w14:paraId="05CB2ABF" w14:textId="77777777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5E339AA2" w14:textId="77777777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7CC0157E" w14:textId="77777777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70057F27" w14:textId="77777777" w:rsidR="009B0514" w:rsidRDefault="001A729D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AD37C9" wp14:editId="1A41E28E">
                <wp:simplePos x="0" y="0"/>
                <wp:positionH relativeFrom="column">
                  <wp:posOffset>4163785</wp:posOffset>
                </wp:positionH>
                <wp:positionV relativeFrom="paragraph">
                  <wp:posOffset>229507</wp:posOffset>
                </wp:positionV>
                <wp:extent cx="1828800" cy="1828800"/>
                <wp:effectExtent l="0" t="152400" r="0" b="164465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056194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282A53" w14:textId="77777777" w:rsidR="001A729D" w:rsidRPr="00536DC2" w:rsidRDefault="001A729D" w:rsidP="001A729D">
                            <w:pPr>
                              <w:spacing w:after="0"/>
                              <w:jc w:val="center"/>
                              <w:rPr>
                                <w:color w:val="5B9BD5" w:themeColor="accent1"/>
                                <w:sz w:val="3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36DC2">
                              <w:rPr>
                                <w:color w:val="5B9BD5" w:themeColor="accent1"/>
                                <w:sz w:val="3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Validation enseignant </w:t>
                            </w:r>
                            <w:r w:rsidRPr="00536DC2">
                              <w:rPr>
                                <w:color w:val="5B9BD5" w:themeColor="accent1"/>
                                <w:sz w:val="3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sym w:font="Wingdings" w:char="F06F"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AD37C9"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7" type="#_x0000_t202" style="position:absolute;margin-left:327.85pt;margin-top:18.05pt;width:2in;height:2in;rotation:-593981fd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" filled="f" stroked="f">
                <v:textbox style="mso-fit-shape-to-text:t">
                  <w:txbxContent>
                    <w:p w14:paraId="39282A53" w14:textId="77777777" w:rsidR="001A729D" w:rsidRPr="00536DC2" w:rsidRDefault="001A729D" w:rsidP="001A729D">
                      <w:pPr>
                        <w:spacing w:after="0"/>
                        <w:jc w:val="center"/>
                        <w:rPr>
                          <w:color w:val="5B9BD5" w:themeColor="accent1"/>
                          <w:sz w:val="3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36DC2">
                        <w:rPr>
                          <w:color w:val="5B9BD5" w:themeColor="accent1"/>
                          <w:sz w:val="3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Validation enseignant </w:t>
                      </w:r>
                      <w:r w:rsidRPr="00536DC2">
                        <w:rPr>
                          <w:color w:val="5B9BD5" w:themeColor="accent1"/>
                          <w:sz w:val="3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sym w:font="Wingdings" w:char="F06F"/>
                      </w:r>
                    </w:p>
                  </w:txbxContent>
                </v:textbox>
              </v:shape>
            </w:pict>
          </mc:Fallback>
        </mc:AlternateContent>
      </w:r>
    </w:p>
    <w:p w14:paraId="1DEBE917" w14:textId="77777777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7E59DCCF" w14:textId="77777777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58790003" w14:textId="77777777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35025506" w14:textId="77777777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35848A2B" w14:textId="77777777" w:rsidR="009B0514" w:rsidRPr="009B0514" w:rsidRDefault="009B0514" w:rsidP="009B0514">
      <w:pPr>
        <w:rPr>
          <w:u w:val="single"/>
        </w:rPr>
      </w:pPr>
    </w:p>
    <w:p w14:paraId="38B555EF" w14:textId="77777777" w:rsidR="009D7741" w:rsidRPr="00E658E4" w:rsidRDefault="009D7741" w:rsidP="00766B2D">
      <w:pPr>
        <w:pStyle w:val="Paragraphedeliste"/>
        <w:numPr>
          <w:ilvl w:val="0"/>
          <w:numId w:val="6"/>
        </w:numPr>
        <w:ind w:left="567"/>
      </w:pPr>
      <w:r w:rsidRPr="009B0514">
        <w:rPr>
          <w:rFonts w:ascii="Consolas" w:hAnsi="Consolas" w:cs="Consolas"/>
          <w:color w:val="000000"/>
          <w:sz w:val="19"/>
          <w:szCs w:val="19"/>
        </w:rPr>
        <w:t xml:space="preserve">Codez une fonction C++ </w:t>
      </w:r>
      <w:proofErr w:type="spellStart"/>
      <w:r w:rsidR="00E658E4" w:rsidRPr="009B0514">
        <w:rPr>
          <w:rFonts w:ascii="Consolas" w:hAnsi="Consolas" w:cs="Consolas"/>
          <w:color w:val="0000FF"/>
          <w:sz w:val="19"/>
          <w:szCs w:val="19"/>
          <w:highlight w:val="white"/>
          <w:bdr w:val="single" w:sz="4" w:space="0" w:color="auto"/>
        </w:rPr>
        <w:t>void</w:t>
      </w:r>
      <w:proofErr w:type="spellEnd"/>
      <w:r w:rsidR="00E658E4" w:rsidRPr="009B0514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 xml:space="preserve"> </w:t>
      </w:r>
      <w:proofErr w:type="spellStart"/>
      <w:proofErr w:type="gramStart"/>
      <w:r w:rsidR="00E658E4" w:rsidRPr="009B0514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>toModBusAscii</w:t>
      </w:r>
      <w:proofErr w:type="spellEnd"/>
      <w:r w:rsidR="00E658E4" w:rsidRPr="009B0514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>(</w:t>
      </w:r>
      <w:proofErr w:type="gramEnd"/>
      <w:r w:rsidR="00E658E4" w:rsidRPr="009B0514">
        <w:rPr>
          <w:rFonts w:ascii="Consolas" w:hAnsi="Consolas" w:cs="Consolas"/>
          <w:color w:val="2B91AF"/>
          <w:sz w:val="19"/>
          <w:szCs w:val="19"/>
          <w:highlight w:val="white"/>
          <w:bdr w:val="single" w:sz="4" w:space="0" w:color="auto"/>
        </w:rPr>
        <w:t>byte</w:t>
      </w:r>
      <w:r w:rsidR="00E658E4" w:rsidRPr="009B0514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 xml:space="preserve"> * </w:t>
      </w:r>
      <w:r w:rsidR="00E658E4" w:rsidRPr="009B0514">
        <w:rPr>
          <w:rFonts w:ascii="Consolas" w:hAnsi="Consolas" w:cs="Consolas"/>
          <w:color w:val="808080"/>
          <w:sz w:val="19"/>
          <w:szCs w:val="19"/>
          <w:highlight w:val="white"/>
          <w:bdr w:val="single" w:sz="4" w:space="0" w:color="auto"/>
        </w:rPr>
        <w:t>trame</w:t>
      </w:r>
      <w:r w:rsidR="00E658E4" w:rsidRPr="009B0514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 xml:space="preserve">, </w:t>
      </w:r>
      <w:r w:rsidR="00E658E4" w:rsidRPr="009B0514">
        <w:rPr>
          <w:rFonts w:ascii="Consolas" w:hAnsi="Consolas" w:cs="Consolas"/>
          <w:color w:val="0000FF"/>
          <w:sz w:val="19"/>
          <w:szCs w:val="19"/>
          <w:highlight w:val="white"/>
          <w:bdr w:val="single" w:sz="4" w:space="0" w:color="auto"/>
        </w:rPr>
        <w:t>char</w:t>
      </w:r>
      <w:r w:rsidR="00E658E4" w:rsidRPr="009B0514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 xml:space="preserve"> * </w:t>
      </w:r>
      <w:proofErr w:type="spellStart"/>
      <w:r w:rsidR="00E658E4" w:rsidRPr="009B0514">
        <w:rPr>
          <w:rFonts w:ascii="Consolas" w:hAnsi="Consolas" w:cs="Consolas"/>
          <w:color w:val="808080"/>
          <w:sz w:val="19"/>
          <w:szCs w:val="19"/>
          <w:highlight w:val="white"/>
          <w:bdr w:val="single" w:sz="4" w:space="0" w:color="auto"/>
        </w:rPr>
        <w:t>trameASCII</w:t>
      </w:r>
      <w:proofErr w:type="spellEnd"/>
      <w:r w:rsidR="00E658E4" w:rsidRPr="009B0514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 xml:space="preserve">, </w:t>
      </w:r>
      <w:proofErr w:type="spellStart"/>
      <w:r w:rsidR="00E658E4" w:rsidRPr="009B0514">
        <w:rPr>
          <w:rFonts w:ascii="Consolas" w:hAnsi="Consolas" w:cs="Consolas"/>
          <w:color w:val="0000FF"/>
          <w:sz w:val="19"/>
          <w:szCs w:val="19"/>
          <w:highlight w:val="white"/>
          <w:bdr w:val="single" w:sz="4" w:space="0" w:color="auto"/>
        </w:rPr>
        <w:t>int</w:t>
      </w:r>
      <w:proofErr w:type="spellEnd"/>
      <w:r w:rsidR="00E658E4" w:rsidRPr="009B0514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 xml:space="preserve"> </w:t>
      </w:r>
      <w:r w:rsidR="00E658E4" w:rsidRPr="009B0514">
        <w:rPr>
          <w:rFonts w:ascii="Consolas" w:hAnsi="Consolas" w:cs="Consolas"/>
          <w:color w:val="808080"/>
          <w:sz w:val="19"/>
          <w:szCs w:val="19"/>
          <w:highlight w:val="white"/>
          <w:bdr w:val="single" w:sz="4" w:space="0" w:color="auto"/>
        </w:rPr>
        <w:t>n</w:t>
      </w:r>
      <w:r w:rsidR="00E658E4" w:rsidRPr="009B0514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>)</w:t>
      </w:r>
      <w:r w:rsidR="00E658E4" w:rsidRPr="009B051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658E4">
        <w:t xml:space="preserve">qui convertit </w:t>
      </w:r>
      <w:r w:rsidR="0062391A" w:rsidRPr="00E658E4">
        <w:t>au format Modbus</w:t>
      </w:r>
      <w:r w:rsidRPr="00E658E4">
        <w:t xml:space="preserve"> ASCII une trame de n octets</w:t>
      </w:r>
      <w:r w:rsidR="0062391A" w:rsidRPr="00E658E4">
        <w:t xml:space="preserve"> et ajoute le LRC et les délimiteurs</w:t>
      </w:r>
      <w:r w:rsidRPr="00E658E4">
        <w:t>. Testez cette fonction.</w:t>
      </w:r>
    </w:p>
    <w:p w14:paraId="1FAE8226" w14:textId="77777777" w:rsidR="00E658E4" w:rsidRDefault="0062391A" w:rsidP="009D7741">
      <w:pPr>
        <w:rPr>
          <w:rFonts w:ascii="Consolas" w:hAnsi="Consolas" w:cs="Consolas"/>
          <w:color w:val="000000"/>
          <w:sz w:val="19"/>
          <w:szCs w:val="19"/>
        </w:rPr>
      </w:pPr>
      <w:r w:rsidRPr="00E658E4">
        <w:rPr>
          <w:b/>
          <w:u w:val="single"/>
        </w:rPr>
        <w:t>Exemple 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4C3BADC" w14:textId="77777777" w:rsidR="0062391A" w:rsidRDefault="0062391A" w:rsidP="00E658E4">
      <w:pPr>
        <w:tabs>
          <w:tab w:val="left" w:pos="2268"/>
        </w:tabs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E658E4">
        <w:t>octets</w:t>
      </w:r>
      <w:proofErr w:type="gramEnd"/>
      <w:r w:rsidRPr="00E658E4">
        <w:t xml:space="preserve"> en  entrée 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658E4">
        <w:rPr>
          <w:rFonts w:ascii="Consolas" w:hAnsi="Consolas" w:cs="Consolas"/>
          <w:color w:val="000000"/>
          <w:sz w:val="19"/>
          <w:szCs w:val="19"/>
        </w:rPr>
        <w:tab/>
      </w:r>
      <w:r w:rsidRPr="001958E5">
        <w:rPr>
          <w:rFonts w:ascii="Consolas" w:hAnsi="Consolas" w:cs="Consolas"/>
          <w:color w:val="000000"/>
          <w:sz w:val="19"/>
          <w:szCs w:val="19"/>
          <w:highlight w:val="lightGray"/>
        </w:rPr>
        <w:t>0B 05 00 01 FF 00</w:t>
      </w:r>
    </w:p>
    <w:p w14:paraId="63E42F3C" w14:textId="77777777" w:rsidR="0062391A" w:rsidRDefault="0062391A" w:rsidP="00E658E4">
      <w:pPr>
        <w:tabs>
          <w:tab w:val="left" w:pos="2268"/>
        </w:tabs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E658E4">
        <w:t>octets</w:t>
      </w:r>
      <w:proofErr w:type="gramEnd"/>
      <w:r w:rsidRPr="00E658E4">
        <w:t xml:space="preserve"> en sortie 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658E4">
        <w:rPr>
          <w:rFonts w:ascii="Consolas" w:hAnsi="Consolas" w:cs="Consolas"/>
          <w:color w:val="000000"/>
          <w:sz w:val="19"/>
          <w:szCs w:val="19"/>
        </w:rPr>
        <w:tab/>
      </w:r>
      <w:r w:rsidRPr="00E658E4">
        <w:rPr>
          <w:rFonts w:ascii="Consolas" w:hAnsi="Consolas" w:cs="Consolas"/>
          <w:color w:val="000000"/>
          <w:sz w:val="19"/>
          <w:szCs w:val="19"/>
          <w:highlight w:val="cyan"/>
        </w:rPr>
        <w:t>3A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658E4">
        <w:rPr>
          <w:rFonts w:ascii="Consolas" w:hAnsi="Consolas" w:cs="Consolas"/>
          <w:color w:val="000000"/>
          <w:sz w:val="19"/>
          <w:szCs w:val="19"/>
          <w:highlight w:val="lightGray"/>
        </w:rPr>
        <w:t>30 42 30 35 30 30 30 31 46 46 30 30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658E4">
        <w:rPr>
          <w:rFonts w:ascii="Consolas" w:hAnsi="Consolas" w:cs="Consolas"/>
          <w:color w:val="000000"/>
          <w:sz w:val="19"/>
          <w:szCs w:val="19"/>
          <w:highlight w:val="yellow"/>
        </w:rPr>
        <w:t>46 30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658E4">
        <w:rPr>
          <w:rFonts w:ascii="Consolas" w:hAnsi="Consolas" w:cs="Consolas"/>
          <w:color w:val="000000"/>
          <w:sz w:val="19"/>
          <w:szCs w:val="19"/>
          <w:highlight w:val="cyan"/>
        </w:rPr>
        <w:t>0D 0A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3"/>
        <w:gridCol w:w="484"/>
        <w:gridCol w:w="484"/>
        <w:gridCol w:w="484"/>
        <w:gridCol w:w="484"/>
        <w:gridCol w:w="484"/>
        <w:gridCol w:w="484"/>
        <w:gridCol w:w="484"/>
        <w:gridCol w:w="484"/>
        <w:gridCol w:w="485"/>
        <w:gridCol w:w="485"/>
        <w:gridCol w:w="485"/>
        <w:gridCol w:w="485"/>
        <w:gridCol w:w="485"/>
        <w:gridCol w:w="485"/>
        <w:gridCol w:w="485"/>
        <w:gridCol w:w="436"/>
        <w:gridCol w:w="436"/>
      </w:tblGrid>
      <w:tr w:rsidR="00E658E4" w14:paraId="031B5E6B" w14:textId="77777777" w:rsidTr="00E658E4">
        <w:tc>
          <w:tcPr>
            <w:tcW w:w="923" w:type="dxa"/>
          </w:tcPr>
          <w:p w14:paraId="43F4FC2B" w14:textId="77777777" w:rsidR="00E658E4" w:rsidRP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6"/>
                <w:szCs w:val="19"/>
              </w:rPr>
            </w:pPr>
            <w:r w:rsidRPr="00E658E4">
              <w:rPr>
                <w:rFonts w:ascii="Consolas" w:hAnsi="Consolas" w:cs="Consolas"/>
                <w:color w:val="000000"/>
                <w:sz w:val="16"/>
                <w:szCs w:val="19"/>
              </w:rPr>
              <w:t>En hexa</w:t>
            </w:r>
          </w:p>
        </w:tc>
        <w:tc>
          <w:tcPr>
            <w:tcW w:w="484" w:type="dxa"/>
          </w:tcPr>
          <w:p w14:paraId="287AE2A0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3A</w:t>
            </w:r>
          </w:p>
        </w:tc>
        <w:tc>
          <w:tcPr>
            <w:tcW w:w="484" w:type="dxa"/>
          </w:tcPr>
          <w:p w14:paraId="0D54E846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30</w:t>
            </w:r>
          </w:p>
        </w:tc>
        <w:tc>
          <w:tcPr>
            <w:tcW w:w="484" w:type="dxa"/>
          </w:tcPr>
          <w:p w14:paraId="0D5F783C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42</w:t>
            </w:r>
          </w:p>
        </w:tc>
        <w:tc>
          <w:tcPr>
            <w:tcW w:w="484" w:type="dxa"/>
          </w:tcPr>
          <w:p w14:paraId="22944F1F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30</w:t>
            </w:r>
          </w:p>
        </w:tc>
        <w:tc>
          <w:tcPr>
            <w:tcW w:w="484" w:type="dxa"/>
          </w:tcPr>
          <w:p w14:paraId="2EAC0A04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35</w:t>
            </w:r>
          </w:p>
        </w:tc>
        <w:tc>
          <w:tcPr>
            <w:tcW w:w="484" w:type="dxa"/>
          </w:tcPr>
          <w:p w14:paraId="1909064F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30</w:t>
            </w:r>
          </w:p>
        </w:tc>
        <w:tc>
          <w:tcPr>
            <w:tcW w:w="484" w:type="dxa"/>
          </w:tcPr>
          <w:p w14:paraId="0A43C9C9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30</w:t>
            </w:r>
          </w:p>
        </w:tc>
        <w:tc>
          <w:tcPr>
            <w:tcW w:w="484" w:type="dxa"/>
          </w:tcPr>
          <w:p w14:paraId="65A0E9A0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30</w:t>
            </w:r>
          </w:p>
        </w:tc>
        <w:tc>
          <w:tcPr>
            <w:tcW w:w="485" w:type="dxa"/>
          </w:tcPr>
          <w:p w14:paraId="692F9582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31</w:t>
            </w:r>
          </w:p>
        </w:tc>
        <w:tc>
          <w:tcPr>
            <w:tcW w:w="485" w:type="dxa"/>
          </w:tcPr>
          <w:p w14:paraId="61879C21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46</w:t>
            </w:r>
          </w:p>
        </w:tc>
        <w:tc>
          <w:tcPr>
            <w:tcW w:w="485" w:type="dxa"/>
          </w:tcPr>
          <w:p w14:paraId="2A7D7A27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46</w:t>
            </w:r>
          </w:p>
        </w:tc>
        <w:tc>
          <w:tcPr>
            <w:tcW w:w="485" w:type="dxa"/>
          </w:tcPr>
          <w:p w14:paraId="2AC3EDAE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30</w:t>
            </w:r>
          </w:p>
        </w:tc>
        <w:tc>
          <w:tcPr>
            <w:tcW w:w="485" w:type="dxa"/>
          </w:tcPr>
          <w:p w14:paraId="3981F8F0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30</w:t>
            </w:r>
          </w:p>
        </w:tc>
        <w:tc>
          <w:tcPr>
            <w:tcW w:w="485" w:type="dxa"/>
          </w:tcPr>
          <w:p w14:paraId="4A37E907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46</w:t>
            </w:r>
          </w:p>
        </w:tc>
        <w:tc>
          <w:tcPr>
            <w:tcW w:w="485" w:type="dxa"/>
          </w:tcPr>
          <w:p w14:paraId="5DF38337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30</w:t>
            </w:r>
          </w:p>
        </w:tc>
        <w:tc>
          <w:tcPr>
            <w:tcW w:w="436" w:type="dxa"/>
          </w:tcPr>
          <w:p w14:paraId="61FDAE5E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0D</w:t>
            </w:r>
          </w:p>
        </w:tc>
        <w:tc>
          <w:tcPr>
            <w:tcW w:w="436" w:type="dxa"/>
          </w:tcPr>
          <w:p w14:paraId="5C1740BC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0A</w:t>
            </w:r>
          </w:p>
        </w:tc>
      </w:tr>
      <w:tr w:rsidR="00E658E4" w14:paraId="7A377B76" w14:textId="77777777" w:rsidTr="00E658E4">
        <w:tc>
          <w:tcPr>
            <w:tcW w:w="923" w:type="dxa"/>
          </w:tcPr>
          <w:p w14:paraId="4C01D47C" w14:textId="77777777" w:rsidR="00E658E4" w:rsidRP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6"/>
                <w:szCs w:val="19"/>
              </w:rPr>
            </w:pPr>
            <w:r w:rsidRPr="00E658E4">
              <w:rPr>
                <w:rFonts w:ascii="Consolas" w:hAnsi="Consolas" w:cs="Consolas"/>
                <w:color w:val="000000"/>
                <w:sz w:val="16"/>
                <w:szCs w:val="19"/>
              </w:rPr>
              <w:t>En ASCII</w:t>
            </w:r>
          </w:p>
        </w:tc>
        <w:tc>
          <w:tcPr>
            <w:tcW w:w="484" w:type="dxa"/>
          </w:tcPr>
          <w:p w14:paraId="7D4179EE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</w:t>
            </w:r>
          </w:p>
        </w:tc>
        <w:tc>
          <w:tcPr>
            <w:tcW w:w="484" w:type="dxa"/>
          </w:tcPr>
          <w:p w14:paraId="53EF8AFB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</w:p>
        </w:tc>
        <w:tc>
          <w:tcPr>
            <w:tcW w:w="484" w:type="dxa"/>
          </w:tcPr>
          <w:p w14:paraId="27B3B233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</w:t>
            </w:r>
          </w:p>
        </w:tc>
        <w:tc>
          <w:tcPr>
            <w:tcW w:w="484" w:type="dxa"/>
          </w:tcPr>
          <w:p w14:paraId="33C82166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</w:p>
        </w:tc>
        <w:tc>
          <w:tcPr>
            <w:tcW w:w="484" w:type="dxa"/>
          </w:tcPr>
          <w:p w14:paraId="1FB61BDA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</w:t>
            </w:r>
          </w:p>
        </w:tc>
        <w:tc>
          <w:tcPr>
            <w:tcW w:w="484" w:type="dxa"/>
          </w:tcPr>
          <w:p w14:paraId="28572CD9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</w:p>
        </w:tc>
        <w:tc>
          <w:tcPr>
            <w:tcW w:w="484" w:type="dxa"/>
          </w:tcPr>
          <w:p w14:paraId="33605294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</w:p>
        </w:tc>
        <w:tc>
          <w:tcPr>
            <w:tcW w:w="484" w:type="dxa"/>
          </w:tcPr>
          <w:p w14:paraId="114CD820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</w:p>
        </w:tc>
        <w:tc>
          <w:tcPr>
            <w:tcW w:w="485" w:type="dxa"/>
          </w:tcPr>
          <w:p w14:paraId="4C0C0DBB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</w:p>
        </w:tc>
        <w:tc>
          <w:tcPr>
            <w:tcW w:w="485" w:type="dxa"/>
          </w:tcPr>
          <w:p w14:paraId="05778B11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</w:t>
            </w:r>
          </w:p>
        </w:tc>
        <w:tc>
          <w:tcPr>
            <w:tcW w:w="485" w:type="dxa"/>
          </w:tcPr>
          <w:p w14:paraId="561EAD44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</w:t>
            </w:r>
          </w:p>
        </w:tc>
        <w:tc>
          <w:tcPr>
            <w:tcW w:w="485" w:type="dxa"/>
          </w:tcPr>
          <w:p w14:paraId="71E9FC57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</w:p>
        </w:tc>
        <w:tc>
          <w:tcPr>
            <w:tcW w:w="485" w:type="dxa"/>
          </w:tcPr>
          <w:p w14:paraId="3882925D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</w:p>
        </w:tc>
        <w:tc>
          <w:tcPr>
            <w:tcW w:w="485" w:type="dxa"/>
          </w:tcPr>
          <w:p w14:paraId="0435BDE6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</w:t>
            </w:r>
          </w:p>
        </w:tc>
        <w:tc>
          <w:tcPr>
            <w:tcW w:w="485" w:type="dxa"/>
          </w:tcPr>
          <w:p w14:paraId="1CC2D84E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</w:p>
        </w:tc>
        <w:tc>
          <w:tcPr>
            <w:tcW w:w="436" w:type="dxa"/>
          </w:tcPr>
          <w:p w14:paraId="79F0E134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\r</w:t>
            </w:r>
          </w:p>
        </w:tc>
        <w:tc>
          <w:tcPr>
            <w:tcW w:w="436" w:type="dxa"/>
          </w:tcPr>
          <w:p w14:paraId="28FC82ED" w14:textId="77777777" w:rsidR="00E658E4" w:rsidRDefault="00E658E4" w:rsidP="00E658E4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\n</w:t>
            </w:r>
          </w:p>
        </w:tc>
      </w:tr>
    </w:tbl>
    <w:p w14:paraId="3D885501" w14:textId="77777777" w:rsidR="00E658E4" w:rsidRDefault="00E658E4" w:rsidP="009D7741">
      <w:pPr>
        <w:rPr>
          <w:rFonts w:ascii="Consolas" w:hAnsi="Consolas" w:cs="Consolas"/>
          <w:color w:val="000000"/>
          <w:sz w:val="19"/>
          <w:szCs w:val="19"/>
        </w:rPr>
      </w:pPr>
    </w:p>
    <w:p w14:paraId="3231DA03" w14:textId="77777777" w:rsidR="009B0514" w:rsidRDefault="009B0514" w:rsidP="009B0514">
      <w:pPr>
        <w:spacing w:after="0"/>
        <w:rPr>
          <w:u w:val="single"/>
        </w:rPr>
      </w:pPr>
      <w:r w:rsidRPr="009B0514">
        <w:rPr>
          <w:u w:val="single"/>
        </w:rPr>
        <w:t xml:space="preserve">Copier ci-dessous le code de votre fonction et de votre programme principal de test </w:t>
      </w:r>
      <w:r w:rsidR="001A729D">
        <w:rPr>
          <w:u w:val="single"/>
        </w:rPr>
        <w:t>et faire valider</w:t>
      </w:r>
    </w:p>
    <w:p w14:paraId="3D8565FA" w14:textId="77777777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41A60D33" w14:textId="77777777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1A552E27" w14:textId="77777777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50D852BA" w14:textId="77777777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15EA8B21" w14:textId="77777777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61E8377E" w14:textId="77777777" w:rsidR="009B0514" w:rsidRDefault="001A729D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9D0E77" wp14:editId="6040E3DD">
                <wp:simplePos x="0" y="0"/>
                <wp:positionH relativeFrom="column">
                  <wp:posOffset>4103915</wp:posOffset>
                </wp:positionH>
                <wp:positionV relativeFrom="paragraph">
                  <wp:posOffset>81643</wp:posOffset>
                </wp:positionV>
                <wp:extent cx="1828800" cy="1828800"/>
                <wp:effectExtent l="0" t="152400" r="0" b="164465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056194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DE68D70" w14:textId="77777777" w:rsidR="001A729D" w:rsidRPr="00536DC2" w:rsidRDefault="001A729D" w:rsidP="001A729D">
                            <w:pPr>
                              <w:spacing w:after="0"/>
                              <w:jc w:val="center"/>
                              <w:rPr>
                                <w:color w:val="5B9BD5" w:themeColor="accent1"/>
                                <w:sz w:val="3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36DC2">
                              <w:rPr>
                                <w:color w:val="5B9BD5" w:themeColor="accent1"/>
                                <w:sz w:val="3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Validation enseignant </w:t>
                            </w:r>
                            <w:r w:rsidRPr="00536DC2">
                              <w:rPr>
                                <w:color w:val="5B9BD5" w:themeColor="accent1"/>
                                <w:sz w:val="3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sym w:font="Wingdings" w:char="F06F"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9D0E77" id="Zone de texte 7" o:spid="_x0000_s1028" type="#_x0000_t202" style="position:absolute;margin-left:323.15pt;margin-top:6.45pt;width:2in;height:2in;rotation:-593981fd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" filled="f" stroked="f">
                <v:textbox style="mso-fit-shape-to-text:t">
                  <w:txbxContent>
                    <w:p w14:paraId="0DE68D70" w14:textId="77777777" w:rsidR="001A729D" w:rsidRPr="00536DC2" w:rsidRDefault="001A729D" w:rsidP="001A729D">
                      <w:pPr>
                        <w:spacing w:after="0"/>
                        <w:jc w:val="center"/>
                        <w:rPr>
                          <w:color w:val="5B9BD5" w:themeColor="accent1"/>
                          <w:sz w:val="3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36DC2">
                        <w:rPr>
                          <w:color w:val="5B9BD5" w:themeColor="accent1"/>
                          <w:sz w:val="3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Validation enseignant </w:t>
                      </w:r>
                      <w:r w:rsidRPr="00536DC2">
                        <w:rPr>
                          <w:color w:val="5B9BD5" w:themeColor="accent1"/>
                          <w:sz w:val="3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sym w:font="Wingdings" w:char="F06F"/>
                      </w:r>
                    </w:p>
                  </w:txbxContent>
                </v:textbox>
              </v:shape>
            </w:pict>
          </mc:Fallback>
        </mc:AlternateContent>
      </w:r>
    </w:p>
    <w:p w14:paraId="24A5DA0E" w14:textId="77777777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09AB198A" w14:textId="77777777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03FF7D6E" w14:textId="77777777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7B7BA492" w14:textId="77777777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51657D68" w14:textId="77777777" w:rsidR="009B0514" w:rsidRDefault="009B0514">
      <w:pPr>
        <w:rPr>
          <w:rFonts w:asciiTheme="majorHAnsi" w:eastAsiaTheme="majorEastAsia" w:hAnsiTheme="majorHAnsi" w:cstheme="majorBidi"/>
          <w:noProof/>
          <w:color w:val="2E74B5" w:themeColor="accent1" w:themeShade="BF"/>
          <w:sz w:val="26"/>
          <w:szCs w:val="26"/>
          <w:u w:val="single"/>
        </w:rPr>
      </w:pPr>
      <w:r>
        <w:rPr>
          <w:noProof/>
          <w:u w:val="single"/>
        </w:rPr>
        <w:br w:type="page"/>
      </w:r>
    </w:p>
    <w:p w14:paraId="3D88EF19" w14:textId="77777777" w:rsidR="0030593F" w:rsidRPr="002A2CE5" w:rsidRDefault="002A2CE5" w:rsidP="002A2CE5">
      <w:pPr>
        <w:pStyle w:val="Titre2"/>
        <w:rPr>
          <w:noProof/>
          <w:u w:val="single"/>
        </w:rPr>
      </w:pPr>
      <w:r w:rsidRPr="002A2CE5">
        <w:rPr>
          <w:noProof/>
          <w:u w:val="single"/>
        </w:rPr>
        <w:lastRenderedPageBreak/>
        <w:t>Cas du mode RTU</w:t>
      </w:r>
    </w:p>
    <w:p w14:paraId="494976A3" w14:textId="77777777" w:rsidR="00953E8D" w:rsidRDefault="00953E8D" w:rsidP="00953E8D">
      <w:r>
        <w:t>Dans le mode RTU, la trame est construite de la manière suivante :</w:t>
      </w:r>
    </w:p>
    <w:p w14:paraId="22591BEA" w14:textId="77777777" w:rsidR="00953E8D" w:rsidRPr="00953E8D" w:rsidRDefault="00953E8D" w:rsidP="00953E8D">
      <w:r>
        <w:rPr>
          <w:noProof/>
          <w:lang w:eastAsia="fr-FR"/>
        </w:rPr>
        <w:drawing>
          <wp:inline distT="0" distB="0" distL="0" distR="0" wp14:anchorId="34728035" wp14:editId="27AD52D0">
            <wp:extent cx="5760720" cy="644076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46" t="30345" r="42768" b="51232"/>
                    <a:stretch/>
                  </pic:blipFill>
                  <pic:spPr bwMode="auto">
                    <a:xfrm>
                      <a:off x="0" y="0"/>
                      <a:ext cx="5760720" cy="644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0AB89" w14:textId="77777777" w:rsidR="00953E8D" w:rsidRDefault="00953E8D"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0" wp14:anchorId="3F4EBC12" wp14:editId="4A91D575">
            <wp:simplePos x="0" y="0"/>
            <wp:positionH relativeFrom="margin">
              <wp:align>right</wp:align>
            </wp:positionH>
            <wp:positionV relativeFrom="paragraph">
              <wp:posOffset>189230</wp:posOffset>
            </wp:positionV>
            <wp:extent cx="2262505" cy="2819400"/>
            <wp:effectExtent l="0" t="0" r="4445" b="0"/>
            <wp:wrapSquare wrapText="bothSides"/>
            <wp:docPr id="200" name="Pictur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1407" cy="2867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118434" w14:textId="77777777" w:rsidR="003814D2" w:rsidRDefault="00953E8D">
      <w:r>
        <w:t xml:space="preserve">Créer une fonction C++ </w:t>
      </w:r>
    </w:p>
    <w:p w14:paraId="4709AC23" w14:textId="77777777" w:rsidR="003814D2" w:rsidRDefault="003814D2">
      <w:pPr>
        <w:rPr>
          <w:rFonts w:ascii="Consolas" w:hAnsi="Consolas" w:cs="Consolas"/>
          <w:color w:val="000000"/>
          <w:sz w:val="19"/>
          <w:szCs w:val="19"/>
        </w:rPr>
      </w:pPr>
      <w:r w:rsidRPr="003814D2">
        <w:rPr>
          <w:rFonts w:ascii="Consolas" w:hAnsi="Consolas" w:cs="Consolas"/>
          <w:color w:val="0000FF"/>
          <w:sz w:val="19"/>
          <w:szCs w:val="19"/>
          <w:highlight w:val="white"/>
          <w:bdr w:val="single" w:sz="4" w:space="0" w:color="auto"/>
        </w:rPr>
        <w:t>…</w:t>
      </w:r>
      <w:r w:rsidRPr="003814D2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 xml:space="preserve"> </w:t>
      </w:r>
      <w:proofErr w:type="spellStart"/>
      <w:proofErr w:type="gramStart"/>
      <w:r w:rsidRPr="003814D2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>calculCRC</w:t>
      </w:r>
      <w:proofErr w:type="spellEnd"/>
      <w:r w:rsidRPr="003814D2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>(</w:t>
      </w:r>
      <w:proofErr w:type="gramEnd"/>
      <w:r w:rsidRPr="003814D2">
        <w:rPr>
          <w:rFonts w:ascii="Consolas" w:hAnsi="Consolas" w:cs="Consolas"/>
          <w:color w:val="2B91AF"/>
          <w:sz w:val="19"/>
          <w:szCs w:val="19"/>
          <w:highlight w:val="white"/>
          <w:bdr w:val="single" w:sz="4" w:space="0" w:color="auto"/>
        </w:rPr>
        <w:t>…</w:t>
      </w:r>
      <w:r w:rsidRPr="003814D2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 xml:space="preserve"> </w:t>
      </w:r>
      <w:r w:rsidRPr="003814D2">
        <w:rPr>
          <w:rFonts w:ascii="Consolas" w:hAnsi="Consolas" w:cs="Consolas"/>
          <w:color w:val="808080"/>
          <w:sz w:val="19"/>
          <w:szCs w:val="19"/>
          <w:highlight w:val="white"/>
          <w:bdr w:val="single" w:sz="4" w:space="0" w:color="auto"/>
        </w:rPr>
        <w:t>tab</w:t>
      </w:r>
      <w:r w:rsidRPr="003814D2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 xml:space="preserve">, </w:t>
      </w:r>
      <w:r w:rsidRPr="003814D2">
        <w:rPr>
          <w:rFonts w:ascii="Consolas" w:hAnsi="Consolas" w:cs="Consolas"/>
          <w:color w:val="0000FF"/>
          <w:sz w:val="19"/>
          <w:szCs w:val="19"/>
          <w:highlight w:val="white"/>
          <w:bdr w:val="single" w:sz="4" w:space="0" w:color="auto"/>
        </w:rPr>
        <w:t>…</w:t>
      </w:r>
      <w:r w:rsidRPr="003814D2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 xml:space="preserve"> </w:t>
      </w:r>
      <w:r w:rsidRPr="003814D2">
        <w:rPr>
          <w:rFonts w:ascii="Consolas" w:hAnsi="Consolas" w:cs="Consolas"/>
          <w:color w:val="808080"/>
          <w:sz w:val="19"/>
          <w:szCs w:val="19"/>
          <w:highlight w:val="white"/>
          <w:bdr w:val="single" w:sz="4" w:space="0" w:color="auto"/>
        </w:rPr>
        <w:t>n</w:t>
      </w:r>
      <w:r w:rsidRPr="003814D2">
        <w:rPr>
          <w:rFonts w:ascii="Consolas" w:hAnsi="Consolas" w:cs="Consolas"/>
          <w:color w:val="000000"/>
          <w:sz w:val="19"/>
          <w:szCs w:val="19"/>
          <w:highlight w:val="white"/>
          <w:bdr w:val="single" w:sz="4" w:space="0" w:color="auto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591D8E42" w14:textId="77777777" w:rsidR="00953E8D" w:rsidRDefault="00953E8D">
      <w:proofErr w:type="gramStart"/>
      <w:r>
        <w:t>qui</w:t>
      </w:r>
      <w:proofErr w:type="gramEnd"/>
      <w:r>
        <w:t xml:space="preserve"> r</w:t>
      </w:r>
      <w:r w:rsidR="002A2CE5">
        <w:t xml:space="preserve">envoie le CRC du tableau de </w:t>
      </w:r>
      <w:r w:rsidR="002A2CE5" w:rsidRPr="002A2CE5">
        <w:rPr>
          <w:bdr w:val="single" w:sz="4" w:space="0" w:color="auto"/>
        </w:rPr>
        <w:t>n</w:t>
      </w:r>
      <w:r w:rsidR="002A2CE5">
        <w:t xml:space="preserve"> </w:t>
      </w:r>
      <w:r>
        <w:t>octe</w:t>
      </w:r>
      <w:r w:rsidR="002A2CE5">
        <w:t>ts</w:t>
      </w:r>
      <w:r>
        <w:t xml:space="preserve"> passé en argument. Le constructeur donne l'algorigramme </w:t>
      </w:r>
      <w:r w:rsidR="008C5EEF">
        <w:t>ci-contre pour le calcul du CRC.</w:t>
      </w:r>
    </w:p>
    <w:p w14:paraId="5DE7681F" w14:textId="77777777" w:rsidR="008C5EEF" w:rsidRDefault="008C5EEF"/>
    <w:p w14:paraId="1192478E" w14:textId="77777777" w:rsidR="008C5EEF" w:rsidRPr="008C5EEF" w:rsidRDefault="008C5EEF">
      <w:pPr>
        <w:rPr>
          <w:b/>
          <w:u w:val="single"/>
        </w:rPr>
      </w:pPr>
      <w:r w:rsidRPr="008C5EEF">
        <w:rPr>
          <w:b/>
          <w:u w:val="single"/>
        </w:rPr>
        <w:t xml:space="preserve">Exemples à tester </w:t>
      </w:r>
      <w:r w:rsidR="00D247C3">
        <w:rPr>
          <w:b/>
          <w:u w:val="single"/>
        </w:rPr>
        <w:t>(en hexa)</w:t>
      </w:r>
    </w:p>
    <w:p w14:paraId="33CFC158" w14:textId="77777777" w:rsidR="00D247C3" w:rsidRDefault="00D247C3">
      <w:r>
        <w:t xml:space="preserve">02 06 00 00 FF E9 </w:t>
      </w:r>
      <w:r>
        <w:sym w:font="Wingdings" w:char="F0E8"/>
      </w:r>
      <w:r>
        <w:t xml:space="preserve"> le CRC vaut 0x8709</w:t>
      </w:r>
    </w:p>
    <w:p w14:paraId="44390DA2" w14:textId="77777777" w:rsidR="008C5EEF" w:rsidRDefault="008C5EEF"/>
    <w:p w14:paraId="5BCCD053" w14:textId="77777777" w:rsidR="003814D2" w:rsidRDefault="00D247C3">
      <w:r>
        <w:t xml:space="preserve">Avec </w:t>
      </w:r>
      <w:r w:rsidR="003814D2">
        <w:t xml:space="preserve">cet </w:t>
      </w:r>
      <w:proofErr w:type="gramStart"/>
      <w:r w:rsidR="003814D2">
        <w:t xml:space="preserve">exemple </w:t>
      </w:r>
      <w:r>
        <w:t>,</w:t>
      </w:r>
      <w:proofErr w:type="gramEnd"/>
      <w:r>
        <w:t xml:space="preserve"> la trame MODBUS est</w:t>
      </w:r>
      <w:r w:rsidR="003814D2">
        <w:t xml:space="preserve"> :</w:t>
      </w:r>
    </w:p>
    <w:p w14:paraId="5B60DD23" w14:textId="77777777" w:rsidR="00953E8D" w:rsidRDefault="00D247C3">
      <w:pPr>
        <w:rPr>
          <w:bdr w:val="single" w:sz="4" w:space="0" w:color="auto"/>
        </w:rPr>
      </w:pPr>
      <w:r>
        <w:t xml:space="preserve"> </w:t>
      </w:r>
      <w:r w:rsidRPr="00D247C3">
        <w:rPr>
          <w:bdr w:val="single" w:sz="4" w:space="0" w:color="auto"/>
        </w:rPr>
        <w:t>02 06 00 00 FF E9 09 87</w:t>
      </w:r>
      <w:r>
        <w:rPr>
          <w:bdr w:val="single" w:sz="4" w:space="0" w:color="auto"/>
        </w:rPr>
        <w:t xml:space="preserve">  </w:t>
      </w:r>
    </w:p>
    <w:p w14:paraId="2E107184" w14:textId="77777777" w:rsidR="009B0514" w:rsidRDefault="009B0514" w:rsidP="009B0514">
      <w:pPr>
        <w:spacing w:after="0"/>
        <w:rPr>
          <w:u w:val="single"/>
        </w:rPr>
      </w:pPr>
      <w:r w:rsidRPr="009B0514">
        <w:rPr>
          <w:u w:val="single"/>
        </w:rPr>
        <w:t xml:space="preserve">Copier ci-dessous le code de votre fonction et de votre programme principal de test </w:t>
      </w:r>
      <w:r w:rsidR="001A729D">
        <w:rPr>
          <w:u w:val="single"/>
        </w:rPr>
        <w:t>et faire valider</w:t>
      </w:r>
    </w:p>
    <w:p w14:paraId="47DF9AB6" w14:textId="77777777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683F1613" w14:textId="77777777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573ECE90" w14:textId="77777777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1F87473A" w14:textId="77777777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23C4388A" w14:textId="77777777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39B9D003" w14:textId="77777777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286DE0AD" w14:textId="77777777" w:rsidR="009B0514" w:rsidRDefault="001A729D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B6B7F4" wp14:editId="17BBEC4D">
                <wp:simplePos x="0" y="0"/>
                <wp:positionH relativeFrom="column">
                  <wp:posOffset>4142014</wp:posOffset>
                </wp:positionH>
                <wp:positionV relativeFrom="paragraph">
                  <wp:posOffset>156663</wp:posOffset>
                </wp:positionV>
                <wp:extent cx="1828800" cy="1828800"/>
                <wp:effectExtent l="0" t="152400" r="0" b="164465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056194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7F8A1D0" w14:textId="77777777" w:rsidR="001A729D" w:rsidRPr="00536DC2" w:rsidRDefault="001A729D" w:rsidP="001A729D">
                            <w:pPr>
                              <w:spacing w:after="0"/>
                              <w:jc w:val="center"/>
                              <w:rPr>
                                <w:color w:val="5B9BD5" w:themeColor="accent1"/>
                                <w:sz w:val="3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36DC2">
                              <w:rPr>
                                <w:color w:val="5B9BD5" w:themeColor="accent1"/>
                                <w:sz w:val="3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Validation enseignant </w:t>
                            </w:r>
                            <w:r w:rsidRPr="00536DC2">
                              <w:rPr>
                                <w:color w:val="5B9BD5" w:themeColor="accent1"/>
                                <w:sz w:val="3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sym w:font="Wingdings" w:char="F06F"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6B7F4" id="Zone de texte 8" o:spid="_x0000_s1029" type="#_x0000_t202" style="position:absolute;margin-left:326.15pt;margin-top:12.35pt;width:2in;height:2in;rotation:-593981fd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" filled="f" stroked="f">
                <v:textbox style="mso-fit-shape-to-text:t">
                  <w:txbxContent>
                    <w:p w14:paraId="27F8A1D0" w14:textId="77777777" w:rsidR="001A729D" w:rsidRPr="00536DC2" w:rsidRDefault="001A729D" w:rsidP="001A729D">
                      <w:pPr>
                        <w:spacing w:after="0"/>
                        <w:jc w:val="center"/>
                        <w:rPr>
                          <w:color w:val="5B9BD5" w:themeColor="accent1"/>
                          <w:sz w:val="3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36DC2">
                        <w:rPr>
                          <w:color w:val="5B9BD5" w:themeColor="accent1"/>
                          <w:sz w:val="3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Validation enseignant </w:t>
                      </w:r>
                      <w:r w:rsidRPr="00536DC2">
                        <w:rPr>
                          <w:color w:val="5B9BD5" w:themeColor="accent1"/>
                          <w:sz w:val="3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sym w:font="Wingdings" w:char="F06F"/>
                      </w:r>
                    </w:p>
                  </w:txbxContent>
                </v:textbox>
              </v:shape>
            </w:pict>
          </mc:Fallback>
        </mc:AlternateContent>
      </w:r>
    </w:p>
    <w:p w14:paraId="1A5121AB" w14:textId="77777777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35856846" w14:textId="77777777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59FE2663" w14:textId="77777777" w:rsidR="009B0514" w:rsidRDefault="009B0514" w:rsidP="009B0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06137F75" w14:textId="77777777" w:rsidR="009B0514" w:rsidRDefault="009B0514" w:rsidP="00D247C3"/>
    <w:p w14:paraId="350D56AA" w14:textId="77777777" w:rsidR="00D247C3" w:rsidRDefault="00D247C3" w:rsidP="00D247C3">
      <w:r>
        <w:t xml:space="preserve">En lisant l'article sur le lien suivant </w:t>
      </w:r>
      <w:hyperlink r:id="rId10" w:history="1">
        <w:r w:rsidRPr="00410BE7">
          <w:rPr>
            <w:rStyle w:val="Lienhypertexte"/>
          </w:rPr>
          <w:t>http://fr.wikipedia.org/wiki/Endianness</w:t>
        </w:r>
      </w:hyperlink>
      <w:r>
        <w:t xml:space="preserve">  , indiquez le type d'organisation </w:t>
      </w:r>
      <w:r w:rsidR="002C5032">
        <w:t>du CRC</w:t>
      </w:r>
      <w:r>
        <w:t xml:space="preserve"> dans une trame MODBUS</w:t>
      </w:r>
      <w:r w:rsidR="002C5032">
        <w:t xml:space="preserve"> (justifiez votre choix)</w:t>
      </w:r>
    </w:p>
    <w:p w14:paraId="5BC28336" w14:textId="77777777" w:rsidR="002C5032" w:rsidRDefault="002C5032" w:rsidP="002C50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308515" w14:textId="77777777" w:rsidR="002C5032" w:rsidRDefault="002C5032" w:rsidP="002C50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9874A8" w14:textId="77777777" w:rsidR="009E3E1B" w:rsidRDefault="00EF7C4F" w:rsidP="00EF7C4F">
      <w:pPr>
        <w:pStyle w:val="Titre1"/>
      </w:pPr>
      <w:r>
        <w:lastRenderedPageBreak/>
        <w:t xml:space="preserve">Simulation </w:t>
      </w:r>
      <w:r w:rsidR="009E3E1B">
        <w:t>et analyse de trames Modbus</w:t>
      </w:r>
    </w:p>
    <w:p w14:paraId="31C034C3" w14:textId="77777777" w:rsidR="00EF7C4F" w:rsidRDefault="009E3E1B" w:rsidP="009E3E1B">
      <w:r>
        <w:t xml:space="preserve">Nous allons utiliser </w:t>
      </w:r>
      <w:r w:rsidR="00EF7C4F">
        <w:t xml:space="preserve">avec les logiciels </w:t>
      </w:r>
      <w:proofErr w:type="spellStart"/>
      <w:proofErr w:type="gramStart"/>
      <w:r w:rsidR="00EF7C4F" w:rsidRPr="00AA2CF5">
        <w:rPr>
          <w:rFonts w:ascii="Arial" w:hAnsi="Arial" w:cs="Arial"/>
          <w:b/>
          <w:bCs/>
        </w:rPr>
        <w:t>ModbusPoll</w:t>
      </w:r>
      <w:proofErr w:type="spellEnd"/>
      <w:r w:rsidR="00EF7C4F">
        <w:t>( simulation</w:t>
      </w:r>
      <w:proofErr w:type="gramEnd"/>
      <w:r w:rsidR="00EF7C4F">
        <w:t xml:space="preserve"> du maître) et </w:t>
      </w:r>
      <w:r w:rsidR="00EF7C4F" w:rsidRPr="00AA2CF5">
        <w:rPr>
          <w:rFonts w:ascii="Arial" w:hAnsi="Arial" w:cs="Arial"/>
          <w:b/>
          <w:bCs/>
        </w:rPr>
        <w:t>Modbus Slave</w:t>
      </w:r>
      <w:r w:rsidR="00EF7C4F">
        <w:t xml:space="preserve"> (simulation des esclaves)</w:t>
      </w:r>
    </w:p>
    <w:p w14:paraId="35B4ED9D" w14:textId="77777777" w:rsidR="003216A4" w:rsidRDefault="009E3E1B" w:rsidP="00EF7C4F">
      <w:r>
        <w:t xml:space="preserve">Il s'agit de simuler </w:t>
      </w:r>
      <w:r w:rsidR="003216A4">
        <w:t xml:space="preserve">la supervision de 3 chambres froides dans une usine frigorifique. </w:t>
      </w:r>
    </w:p>
    <w:p w14:paraId="790C7287" w14:textId="77777777" w:rsidR="00EF7C4F" w:rsidRDefault="003216A4" w:rsidP="00EF7C4F">
      <w:r>
        <w:t>Le PC de supervision fournit des températures de consigne et récupère l'état des différents capteurs de température. Les températures de consignes ou mesurées sont codées sur 16 bits en complément à 2 et exprimées en dixièmes de degrés Celsius.</w:t>
      </w:r>
    </w:p>
    <w:p w14:paraId="6D92A4B8" w14:textId="77777777" w:rsidR="003216A4" w:rsidRPr="003216A4" w:rsidRDefault="003216A4" w:rsidP="003216A4">
      <w:pPr>
        <w:spacing w:after="0"/>
        <w:rPr>
          <w:b/>
          <w:u w:val="single"/>
        </w:rPr>
      </w:pPr>
      <w:r w:rsidRPr="003216A4">
        <w:rPr>
          <w:b/>
          <w:u w:val="single"/>
        </w:rPr>
        <w:t>Faisons un exemple :</w:t>
      </w:r>
    </w:p>
    <w:p w14:paraId="2DC61477" w14:textId="77777777" w:rsidR="003216A4" w:rsidRDefault="003216A4" w:rsidP="00EF7C4F">
      <w:r>
        <w:t>Comment sera codé -18.6 °C ?</w:t>
      </w:r>
    </w:p>
    <w:p w14:paraId="230BE92E" w14:textId="77777777" w:rsidR="003216A4" w:rsidRDefault="003216A4" w:rsidP="003216A4">
      <w:pPr>
        <w:pStyle w:val="Paragraphedeliste"/>
        <w:numPr>
          <w:ilvl w:val="0"/>
          <w:numId w:val="4"/>
        </w:numPr>
        <w:tabs>
          <w:tab w:val="left" w:pos="6521"/>
        </w:tabs>
        <w:spacing w:line="360" w:lineRule="auto"/>
      </w:pPr>
      <w:r>
        <w:t xml:space="preserve">Trouver d'abord le nombre de dixièmes de degrés : </w:t>
      </w:r>
      <w:r>
        <w:tab/>
        <w:t xml:space="preserve">     ____________________</w:t>
      </w:r>
    </w:p>
    <w:p w14:paraId="1AFD5C49" w14:textId="77777777" w:rsidR="003216A4" w:rsidRDefault="003216A4" w:rsidP="003216A4">
      <w:pPr>
        <w:pStyle w:val="Paragraphedeliste"/>
        <w:numPr>
          <w:ilvl w:val="0"/>
          <w:numId w:val="4"/>
        </w:numPr>
        <w:tabs>
          <w:tab w:val="left" w:pos="6521"/>
        </w:tabs>
        <w:spacing w:line="360" w:lineRule="auto"/>
      </w:pPr>
      <w:r>
        <w:t xml:space="preserve">Coder en binaire le nombre positif </w:t>
      </w:r>
      <w:r w:rsidR="001A729D">
        <w:t xml:space="preserve">opposé du précédent </w:t>
      </w:r>
      <w:r>
        <w:t xml:space="preserve">: </w:t>
      </w:r>
      <w:r>
        <w:tab/>
        <w:t>% ____________________</w:t>
      </w:r>
    </w:p>
    <w:p w14:paraId="04CA1671" w14:textId="77777777" w:rsidR="003216A4" w:rsidRDefault="003216A4" w:rsidP="003216A4">
      <w:pPr>
        <w:pStyle w:val="Paragraphedeliste"/>
        <w:numPr>
          <w:ilvl w:val="0"/>
          <w:numId w:val="4"/>
        </w:numPr>
        <w:tabs>
          <w:tab w:val="left" w:pos="6521"/>
        </w:tabs>
        <w:spacing w:line="360" w:lineRule="auto"/>
      </w:pPr>
      <w:r>
        <w:t>Inverser tous les bits pour faire le complément à 1 ce qui donne : %____________________</w:t>
      </w:r>
    </w:p>
    <w:p w14:paraId="57CBB02F" w14:textId="77777777" w:rsidR="003216A4" w:rsidRDefault="003216A4" w:rsidP="003216A4">
      <w:pPr>
        <w:pStyle w:val="Paragraphedeliste"/>
        <w:numPr>
          <w:ilvl w:val="0"/>
          <w:numId w:val="4"/>
        </w:numPr>
        <w:tabs>
          <w:tab w:val="left" w:pos="6521"/>
        </w:tabs>
        <w:spacing w:line="360" w:lineRule="auto"/>
      </w:pPr>
      <w:r>
        <w:t xml:space="preserve">Ajouter 1 pour faire le complément à 2 : </w:t>
      </w:r>
      <w:r>
        <w:tab/>
        <w:t>%_____________________</w:t>
      </w:r>
    </w:p>
    <w:p w14:paraId="3C32F1B0" w14:textId="77777777" w:rsidR="003216A4" w:rsidRDefault="003216A4" w:rsidP="003216A4">
      <w:pPr>
        <w:pStyle w:val="Paragraphedeliste"/>
        <w:numPr>
          <w:ilvl w:val="0"/>
          <w:numId w:val="4"/>
        </w:numPr>
        <w:tabs>
          <w:tab w:val="left" w:pos="6521"/>
        </w:tabs>
        <w:spacing w:line="360" w:lineRule="auto"/>
      </w:pPr>
      <w:r>
        <w:t xml:space="preserve">Ce qui donne </w:t>
      </w:r>
      <w:proofErr w:type="gramStart"/>
      <w:r>
        <w:t>au final</w:t>
      </w:r>
      <w:proofErr w:type="gramEnd"/>
      <w:r>
        <w:t xml:space="preserve"> en hexadécimal : </w:t>
      </w:r>
      <w:r>
        <w:tab/>
        <w:t>0x_____________________</w:t>
      </w:r>
    </w:p>
    <w:p w14:paraId="096EB506" w14:textId="77777777" w:rsidR="003216A4" w:rsidRPr="00094DEE" w:rsidRDefault="00094DEE" w:rsidP="00094DEE">
      <w:pPr>
        <w:jc w:val="center"/>
        <w:rPr>
          <w:i/>
        </w:rPr>
      </w:pPr>
      <w:r w:rsidRPr="00094DEE">
        <w:rPr>
          <w:i/>
        </w:rPr>
        <w:t xml:space="preserve">C'était juste pour que vous compreniez ; vous n'aurez pas à faire ça pour la simulation car les logiciels savent coder les nombres négatifs </w:t>
      </w:r>
      <w:r w:rsidRPr="00094DEE">
        <w:rPr>
          <w:i/>
        </w:rPr>
        <w:sym w:font="Wingdings" w:char="F04A"/>
      </w:r>
    </w:p>
    <w:p w14:paraId="7723509D" w14:textId="77777777" w:rsidR="001A729D" w:rsidRDefault="001A729D" w:rsidP="000021F1">
      <w:pPr>
        <w:spacing w:after="0"/>
      </w:pPr>
    </w:p>
    <w:p w14:paraId="20D88209" w14:textId="77777777" w:rsidR="001A729D" w:rsidRDefault="001A729D" w:rsidP="000021F1">
      <w:pPr>
        <w:spacing w:after="0"/>
      </w:pPr>
    </w:p>
    <w:p w14:paraId="2D01556F" w14:textId="77777777" w:rsidR="000021F1" w:rsidRDefault="000021F1" w:rsidP="000021F1">
      <w:pPr>
        <w:spacing w:after="0"/>
      </w:pPr>
      <w:r>
        <w:t xml:space="preserve">Nous allons utiliser les fonctions suivantes du protocole </w:t>
      </w:r>
      <w:r w:rsidRPr="000021F1">
        <w:rPr>
          <w:b/>
        </w:rPr>
        <w:t>MODBUS RTU over TCP/IP</w:t>
      </w:r>
      <w:r>
        <w:t xml:space="preserve"> :</w:t>
      </w:r>
    </w:p>
    <w:p w14:paraId="273745B6" w14:textId="77777777" w:rsidR="000021F1" w:rsidRDefault="000021F1" w:rsidP="000021F1">
      <w:pPr>
        <w:spacing w:after="0"/>
      </w:pPr>
      <w:proofErr w:type="gramStart"/>
      <w:r>
        <w:t>fonction</w:t>
      </w:r>
      <w:proofErr w:type="gramEnd"/>
      <w:r>
        <w:t xml:space="preserve"> </w:t>
      </w:r>
      <w:r w:rsidR="005A6817">
        <w:t>4</w:t>
      </w:r>
      <w:r>
        <w:t xml:space="preserve"> - lecture de n mots</w:t>
      </w:r>
      <w:r w:rsidR="005A6817">
        <w:t xml:space="preserve"> d'entrée de l'automate</w:t>
      </w:r>
    </w:p>
    <w:p w14:paraId="0E7A2E69" w14:textId="77777777" w:rsidR="000021F1" w:rsidRDefault="000021F1" w:rsidP="000021F1">
      <w:pPr>
        <w:spacing w:after="0"/>
      </w:pPr>
      <w:proofErr w:type="gramStart"/>
      <w:r>
        <w:t>fonction</w:t>
      </w:r>
      <w:proofErr w:type="gramEnd"/>
      <w:r>
        <w:t xml:space="preserve"> </w:t>
      </w:r>
      <w:r w:rsidR="005A6817">
        <w:t>1</w:t>
      </w:r>
      <w:r>
        <w:t xml:space="preserve">6 - écriture </w:t>
      </w:r>
      <w:r w:rsidR="005A6817">
        <w:t>de n</w:t>
      </w:r>
      <w:r>
        <w:t xml:space="preserve"> mot</w:t>
      </w:r>
      <w:r w:rsidR="005A6817">
        <w:t>s de sortie</w:t>
      </w:r>
    </w:p>
    <w:p w14:paraId="00533D14" w14:textId="77777777" w:rsidR="000021F1" w:rsidRDefault="000021F1" w:rsidP="000021F1">
      <w:pPr>
        <w:spacing w:after="0"/>
      </w:pPr>
    </w:p>
    <w:p w14:paraId="145ACDF5" w14:textId="77777777" w:rsidR="000021F1" w:rsidRDefault="000021F1" w:rsidP="000021F1">
      <w:pPr>
        <w:spacing w:after="0"/>
      </w:pPr>
      <w:r>
        <w:t>Le procédé de communication implique cinq types de message :</w:t>
      </w:r>
    </w:p>
    <w:p w14:paraId="7A9BF17D" w14:textId="77777777" w:rsidR="000021F1" w:rsidRDefault="000021F1" w:rsidP="000021F1">
      <w:pPr>
        <w:spacing w:after="0"/>
      </w:pPr>
    </w:p>
    <w:tbl>
      <w:tblPr>
        <w:tblStyle w:val="TableauGrille4-Accentuation3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021F1" w14:paraId="494EE36C" w14:textId="77777777" w:rsidTr="000021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B8C4D8A" w14:textId="77777777" w:rsidR="000021F1" w:rsidRDefault="000021F1" w:rsidP="000021F1">
            <w:pPr>
              <w:jc w:val="center"/>
            </w:pPr>
            <w:r>
              <w:t>Du Master au slave</w:t>
            </w:r>
          </w:p>
        </w:tc>
        <w:tc>
          <w:tcPr>
            <w:tcW w:w="4531" w:type="dxa"/>
          </w:tcPr>
          <w:p w14:paraId="60878039" w14:textId="77777777" w:rsidR="000021F1" w:rsidRDefault="000021F1" w:rsidP="000021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Du Slave au master</w:t>
            </w:r>
          </w:p>
        </w:tc>
      </w:tr>
      <w:tr w:rsidR="000021F1" w14:paraId="2CF622AC" w14:textId="77777777" w:rsidTr="00002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2778278" w14:textId="77777777" w:rsidR="000021F1" w:rsidRPr="000021F1" w:rsidRDefault="00616538" w:rsidP="000021F1">
            <w:pPr>
              <w:jc w:val="center"/>
              <w:rPr>
                <w:b w:val="0"/>
              </w:rPr>
            </w:pPr>
            <w:r>
              <w:rPr>
                <w:b w:val="0"/>
              </w:rPr>
              <w:t>F</w:t>
            </w:r>
            <w:r w:rsidR="000021F1" w:rsidRPr="000021F1">
              <w:rPr>
                <w:b w:val="0"/>
              </w:rPr>
              <w:t xml:space="preserve">onction </w:t>
            </w:r>
            <w:r w:rsidR="005A6817">
              <w:rPr>
                <w:b w:val="0"/>
              </w:rPr>
              <w:t>4</w:t>
            </w:r>
            <w:r w:rsidR="000021F1" w:rsidRPr="000021F1">
              <w:rPr>
                <w:b w:val="0"/>
              </w:rPr>
              <w:t xml:space="preserve"> : demande de lecture de n mots</w:t>
            </w:r>
            <w:r w:rsidR="005A6817">
              <w:rPr>
                <w:b w:val="0"/>
              </w:rPr>
              <w:t xml:space="preserve"> d'entrée de </w:t>
            </w:r>
            <w:r w:rsidR="00605DFF">
              <w:rPr>
                <w:b w:val="0"/>
              </w:rPr>
              <w:t>l'esclave</w:t>
            </w:r>
          </w:p>
          <w:p w14:paraId="6DD5266F" w14:textId="77777777" w:rsidR="000021F1" w:rsidRPr="000021F1" w:rsidRDefault="000021F1" w:rsidP="000021F1">
            <w:pPr>
              <w:jc w:val="center"/>
              <w:rPr>
                <w:b w:val="0"/>
              </w:rPr>
            </w:pPr>
          </w:p>
        </w:tc>
        <w:tc>
          <w:tcPr>
            <w:tcW w:w="4531" w:type="dxa"/>
          </w:tcPr>
          <w:p w14:paraId="25305F72" w14:textId="77777777" w:rsidR="000021F1" w:rsidRPr="000021F1" w:rsidRDefault="00616538" w:rsidP="000021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  <w:r w:rsidR="000021F1" w:rsidRPr="000021F1">
              <w:t xml:space="preserve">onction </w:t>
            </w:r>
            <w:r w:rsidR="005A6817">
              <w:t>4</w:t>
            </w:r>
            <w:r w:rsidR="000021F1" w:rsidRPr="000021F1">
              <w:t xml:space="preserve"> : réponse contenant </w:t>
            </w:r>
            <w:r w:rsidR="005A6817">
              <w:t xml:space="preserve">les </w:t>
            </w:r>
            <w:r w:rsidR="000021F1" w:rsidRPr="000021F1">
              <w:t>n mots lus</w:t>
            </w:r>
          </w:p>
          <w:p w14:paraId="4BCA5A47" w14:textId="77777777" w:rsidR="000021F1" w:rsidRPr="000021F1" w:rsidRDefault="000021F1" w:rsidP="000021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021F1" w14:paraId="5D09D51E" w14:textId="77777777" w:rsidTr="000021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99CE1E5" w14:textId="77777777" w:rsidR="000021F1" w:rsidRPr="000021F1" w:rsidRDefault="00616538" w:rsidP="00DD6690">
            <w:pPr>
              <w:jc w:val="center"/>
              <w:rPr>
                <w:b w:val="0"/>
              </w:rPr>
            </w:pPr>
            <w:r>
              <w:rPr>
                <w:b w:val="0"/>
              </w:rPr>
              <w:t>F</w:t>
            </w:r>
            <w:r w:rsidR="000021F1" w:rsidRPr="000021F1">
              <w:rPr>
                <w:b w:val="0"/>
              </w:rPr>
              <w:t xml:space="preserve">onction </w:t>
            </w:r>
            <w:r w:rsidR="00B66EA4">
              <w:rPr>
                <w:b w:val="0"/>
              </w:rPr>
              <w:t>1</w:t>
            </w:r>
            <w:r w:rsidR="000021F1" w:rsidRPr="000021F1">
              <w:rPr>
                <w:b w:val="0"/>
              </w:rPr>
              <w:t xml:space="preserve">6 : demande d’écriture </w:t>
            </w:r>
            <w:r w:rsidR="00B66EA4">
              <w:rPr>
                <w:b w:val="0"/>
              </w:rPr>
              <w:t>de n</w:t>
            </w:r>
            <w:r w:rsidR="000021F1" w:rsidRPr="000021F1">
              <w:rPr>
                <w:b w:val="0"/>
              </w:rPr>
              <w:t xml:space="preserve"> mot</w:t>
            </w:r>
            <w:r>
              <w:rPr>
                <w:b w:val="0"/>
              </w:rPr>
              <w:t>s</w:t>
            </w:r>
            <w:r w:rsidR="005A6817">
              <w:rPr>
                <w:b w:val="0"/>
              </w:rPr>
              <w:t xml:space="preserve"> dans l</w:t>
            </w:r>
            <w:r w:rsidR="00605DFF">
              <w:rPr>
                <w:b w:val="0"/>
              </w:rPr>
              <w:t>'esclave</w:t>
            </w:r>
          </w:p>
        </w:tc>
        <w:tc>
          <w:tcPr>
            <w:tcW w:w="4531" w:type="dxa"/>
          </w:tcPr>
          <w:p w14:paraId="1292FDFD" w14:textId="77777777" w:rsidR="00D8111D" w:rsidRPr="000021F1" w:rsidRDefault="00616538" w:rsidP="000021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  <w:r w:rsidR="000021F1" w:rsidRPr="000021F1">
              <w:t xml:space="preserve">onction </w:t>
            </w:r>
            <w:r w:rsidR="00D94047">
              <w:t>16</w:t>
            </w:r>
            <w:r w:rsidR="000021F1" w:rsidRPr="000021F1">
              <w:t xml:space="preserve"> : confirmation de l’écriture </w:t>
            </w:r>
            <w:r w:rsidR="00B66EA4">
              <w:t>de n mots</w:t>
            </w:r>
          </w:p>
          <w:p w14:paraId="2C2686B0" w14:textId="77777777" w:rsidR="000021F1" w:rsidRPr="000021F1" w:rsidRDefault="000021F1" w:rsidP="000021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D6690" w14:paraId="0C3D3800" w14:textId="77777777" w:rsidTr="00002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5D41CF2A" w14:textId="77777777" w:rsidR="00DD6690" w:rsidRPr="000021F1" w:rsidRDefault="00616538" w:rsidP="000021F1">
            <w:pPr>
              <w:jc w:val="center"/>
            </w:pPr>
            <w:r>
              <w:rPr>
                <w:b w:val="0"/>
              </w:rPr>
              <w:t>F</w:t>
            </w:r>
            <w:r w:rsidR="00DD6690">
              <w:rPr>
                <w:b w:val="0"/>
              </w:rPr>
              <w:t>onction 3 : demande de lecture de n mots de sorties de l’esclave</w:t>
            </w:r>
          </w:p>
        </w:tc>
        <w:tc>
          <w:tcPr>
            <w:tcW w:w="4531" w:type="dxa"/>
          </w:tcPr>
          <w:p w14:paraId="40B57458" w14:textId="77777777" w:rsidR="00DD6690" w:rsidRPr="000021F1" w:rsidRDefault="00DD6690" w:rsidP="000021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Fonction 3 : réponse contenant les mots lus</w:t>
            </w:r>
          </w:p>
        </w:tc>
      </w:tr>
      <w:tr w:rsidR="000021F1" w14:paraId="4A8767E1" w14:textId="77777777" w:rsidTr="000021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39A1E49" w14:textId="77777777" w:rsidR="000021F1" w:rsidRPr="000021F1" w:rsidRDefault="000021F1" w:rsidP="000021F1">
            <w:pPr>
              <w:jc w:val="center"/>
            </w:pPr>
          </w:p>
        </w:tc>
        <w:tc>
          <w:tcPr>
            <w:tcW w:w="4531" w:type="dxa"/>
          </w:tcPr>
          <w:p w14:paraId="6A889887" w14:textId="77777777" w:rsidR="000021F1" w:rsidRPr="000021F1" w:rsidRDefault="000021F1" w:rsidP="000021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21F1">
              <w:t>Réponse d’exception (en réponse aux deux fonctions, en cas d’anomalie)</w:t>
            </w:r>
          </w:p>
          <w:p w14:paraId="15507439" w14:textId="77777777" w:rsidR="000021F1" w:rsidRPr="000021F1" w:rsidRDefault="000021F1" w:rsidP="000021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7A8ECEB" w14:textId="77777777" w:rsidR="000021F1" w:rsidRDefault="000021F1" w:rsidP="000021F1">
      <w:pPr>
        <w:spacing w:after="0"/>
      </w:pPr>
    </w:p>
    <w:p w14:paraId="3695C678" w14:textId="77777777" w:rsidR="000021F1" w:rsidRPr="00536DC2" w:rsidRDefault="000021F1" w:rsidP="000021F1">
      <w:pPr>
        <w:spacing w:after="0"/>
        <w:jc w:val="center"/>
        <w:rPr>
          <w:b/>
          <w:sz w:val="24"/>
        </w:rPr>
      </w:pPr>
      <w:r w:rsidRPr="00536DC2">
        <w:rPr>
          <w:b/>
          <w:sz w:val="24"/>
        </w:rPr>
        <w:t>La structure précise des trames est fournie dans le guide de référence du protocole Modbus joint au sujet de ce TP.</w:t>
      </w:r>
    </w:p>
    <w:p w14:paraId="2AEBADEE" w14:textId="77777777" w:rsidR="000021F1" w:rsidRDefault="000021F1" w:rsidP="000021F1">
      <w:pPr>
        <w:spacing w:after="0"/>
        <w:jc w:val="center"/>
      </w:pPr>
    </w:p>
    <w:p w14:paraId="2E7C501D" w14:textId="77777777" w:rsidR="001A729D" w:rsidRDefault="001A729D" w:rsidP="000021F1">
      <w:pPr>
        <w:spacing w:after="0"/>
      </w:pPr>
    </w:p>
    <w:p w14:paraId="721A3B67" w14:textId="77777777" w:rsidR="001A729D" w:rsidRDefault="001A729D" w:rsidP="000021F1">
      <w:pPr>
        <w:spacing w:after="0"/>
      </w:pPr>
    </w:p>
    <w:p w14:paraId="7365DA92" w14:textId="77777777" w:rsidR="001A729D" w:rsidRDefault="001A729D" w:rsidP="000021F1">
      <w:pPr>
        <w:spacing w:after="0"/>
      </w:pPr>
    </w:p>
    <w:p w14:paraId="257F127E" w14:textId="77777777" w:rsidR="00536DC2" w:rsidRDefault="00536DC2" w:rsidP="000021F1">
      <w:pPr>
        <w:spacing w:after="0"/>
      </w:pPr>
      <w:r>
        <w:lastRenderedPageBreak/>
        <w:t>Construire la simulation correspondant à la configuration suivante :</w:t>
      </w:r>
    </w:p>
    <w:p w14:paraId="16F54491" w14:textId="77777777" w:rsidR="00536DC2" w:rsidRDefault="00536DC2" w:rsidP="00536DC2">
      <w:pPr>
        <w:pStyle w:val="Paragraphedeliste"/>
        <w:numPr>
          <w:ilvl w:val="0"/>
          <w:numId w:val="5"/>
        </w:numPr>
        <w:spacing w:after="0"/>
      </w:pPr>
      <w:r>
        <w:t>Les 3 températures de consigne sont à envoyer à l'esclave 3 à partir de l'adresse 4</w:t>
      </w:r>
    </w:p>
    <w:p w14:paraId="5A542B84" w14:textId="77777777" w:rsidR="00536DC2" w:rsidRDefault="00536DC2" w:rsidP="00536DC2">
      <w:pPr>
        <w:pStyle w:val="Paragraphedeliste"/>
        <w:numPr>
          <w:ilvl w:val="0"/>
          <w:numId w:val="5"/>
        </w:numPr>
        <w:spacing w:after="0"/>
      </w:pPr>
      <w:r>
        <w:t>Les 3 températures mesurées dans les chambres froides sont lues sur l'esclave 2 à partir de l'adresse 3</w:t>
      </w:r>
    </w:p>
    <w:p w14:paraId="6A1653AC" w14:textId="77777777" w:rsidR="00536DC2" w:rsidRDefault="00094DEE" w:rsidP="00094DEE">
      <w:pPr>
        <w:pStyle w:val="Paragraphedeliste"/>
        <w:numPr>
          <w:ilvl w:val="0"/>
          <w:numId w:val="5"/>
        </w:numPr>
        <w:spacing w:after="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650597" wp14:editId="01942D81">
                <wp:simplePos x="0" y="0"/>
                <wp:positionH relativeFrom="column">
                  <wp:posOffset>4152355</wp:posOffset>
                </wp:positionH>
                <wp:positionV relativeFrom="paragraph">
                  <wp:posOffset>239758</wp:posOffset>
                </wp:positionV>
                <wp:extent cx="1828800" cy="1828800"/>
                <wp:effectExtent l="0" t="152400" r="0" b="164465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056194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E622F57" w14:textId="77777777" w:rsidR="00094DEE" w:rsidRPr="00536DC2" w:rsidRDefault="00094DEE" w:rsidP="00094DEE">
                            <w:pPr>
                              <w:spacing w:after="0"/>
                              <w:jc w:val="center"/>
                              <w:rPr>
                                <w:color w:val="5B9BD5" w:themeColor="accent1"/>
                                <w:sz w:val="3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36DC2">
                              <w:rPr>
                                <w:color w:val="5B9BD5" w:themeColor="accent1"/>
                                <w:sz w:val="3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Validation enseignant </w:t>
                            </w:r>
                            <w:r w:rsidRPr="00536DC2">
                              <w:rPr>
                                <w:color w:val="5B9BD5" w:themeColor="accent1"/>
                                <w:sz w:val="3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sym w:font="Wingdings" w:char="F06F"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650597" id="Zone de texte 4" o:spid="_x0000_s1030" type="#_x0000_t202" style="position:absolute;left:0;text-align:left;margin-left:326.95pt;margin-top:18.9pt;width:2in;height:2in;rotation:-593981fd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" filled="f" stroked="f">
                <v:textbox style="mso-fit-shape-to-text:t">
                  <w:txbxContent>
                    <w:p w14:paraId="0E622F57" w14:textId="77777777" w:rsidR="00094DEE" w:rsidRPr="00536DC2" w:rsidRDefault="00094DEE" w:rsidP="00094DEE">
                      <w:pPr>
                        <w:spacing w:after="0"/>
                        <w:jc w:val="center"/>
                        <w:rPr>
                          <w:color w:val="5B9BD5" w:themeColor="accent1"/>
                          <w:sz w:val="3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36DC2">
                        <w:rPr>
                          <w:color w:val="5B9BD5" w:themeColor="accent1"/>
                          <w:sz w:val="3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Validation enseignant </w:t>
                      </w:r>
                      <w:r w:rsidRPr="00536DC2">
                        <w:rPr>
                          <w:color w:val="5B9BD5" w:themeColor="accent1"/>
                          <w:sz w:val="3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sym w:font="Wingdings" w:char="F06F"/>
                      </w:r>
                    </w:p>
                  </w:txbxContent>
                </v:textbox>
              </v:shape>
            </w:pict>
          </mc:Fallback>
        </mc:AlternateContent>
      </w:r>
      <w:r w:rsidR="00536DC2">
        <w:t>La température extérieure (qui va permettre d'ajuster les températures de consigne) est lue sur l'esclave 2 à l'adresse 1.</w:t>
      </w:r>
    </w:p>
    <w:p w14:paraId="7594DCD3" w14:textId="77777777" w:rsidR="001A729D" w:rsidRDefault="001A729D" w:rsidP="001A729D">
      <w:pPr>
        <w:spacing w:after="0"/>
      </w:pPr>
    </w:p>
    <w:p w14:paraId="6AE887B5" w14:textId="77777777" w:rsidR="001A729D" w:rsidRDefault="001A729D" w:rsidP="001A729D">
      <w:pPr>
        <w:spacing w:after="0"/>
      </w:pPr>
    </w:p>
    <w:p w14:paraId="75AB0ABC" w14:textId="77777777" w:rsidR="00536DC2" w:rsidRDefault="00536DC2" w:rsidP="00536DC2">
      <w:pPr>
        <w:spacing w:after="0"/>
      </w:pPr>
      <w:r>
        <w:t>Simuler maintenant les consignes et températures mesurées suivantes :</w:t>
      </w:r>
    </w:p>
    <w:tbl>
      <w:tblPr>
        <w:tblStyle w:val="TableauGrille4-Accentuation3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36DC2" w14:paraId="241E0CF6" w14:textId="77777777" w:rsidTr="00094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DC7C25C" w14:textId="77777777" w:rsidR="00536DC2" w:rsidRDefault="00536DC2" w:rsidP="00094DEE">
            <w:pPr>
              <w:jc w:val="center"/>
            </w:pPr>
            <w:r>
              <w:t>Consigne</w:t>
            </w:r>
          </w:p>
        </w:tc>
        <w:tc>
          <w:tcPr>
            <w:tcW w:w="4531" w:type="dxa"/>
          </w:tcPr>
          <w:p w14:paraId="33782B33" w14:textId="77777777" w:rsidR="00536DC2" w:rsidRDefault="00536DC2" w:rsidP="00094D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Mesure</w:t>
            </w:r>
          </w:p>
        </w:tc>
      </w:tr>
      <w:tr w:rsidR="00536DC2" w14:paraId="5BE6A207" w14:textId="77777777" w:rsidTr="00094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FE3ED25" w14:textId="77777777" w:rsidR="00536DC2" w:rsidRPr="00094DEE" w:rsidRDefault="00536DC2" w:rsidP="00094DEE">
            <w:pPr>
              <w:jc w:val="center"/>
              <w:rPr>
                <w:b w:val="0"/>
              </w:rPr>
            </w:pPr>
            <w:r w:rsidRPr="00094DEE">
              <w:rPr>
                <w:b w:val="0"/>
              </w:rPr>
              <w:t>-18.2</w:t>
            </w:r>
          </w:p>
        </w:tc>
        <w:tc>
          <w:tcPr>
            <w:tcW w:w="4531" w:type="dxa"/>
          </w:tcPr>
          <w:p w14:paraId="560D6B9F" w14:textId="77777777" w:rsidR="00536DC2" w:rsidRDefault="00536DC2" w:rsidP="00094D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-17.9</w:t>
            </w:r>
          </w:p>
        </w:tc>
      </w:tr>
      <w:tr w:rsidR="00536DC2" w14:paraId="09B5E49A" w14:textId="77777777" w:rsidTr="00094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9E2DCA1" w14:textId="77777777" w:rsidR="00536DC2" w:rsidRPr="00094DEE" w:rsidRDefault="00041AC6" w:rsidP="00094DEE">
            <w:pPr>
              <w:jc w:val="center"/>
              <w:rPr>
                <w:b w:val="0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CA25175" wp14:editId="6A1BB3B1">
                      <wp:simplePos x="0" y="0"/>
                      <wp:positionH relativeFrom="column">
                        <wp:posOffset>1673315</wp:posOffset>
                      </wp:positionH>
                      <wp:positionV relativeFrom="paragraph">
                        <wp:posOffset>-12792</wp:posOffset>
                      </wp:positionV>
                      <wp:extent cx="1828800" cy="1828800"/>
                      <wp:effectExtent l="0" t="152400" r="0" b="164465"/>
                      <wp:wrapNone/>
                      <wp:docPr id="3" name="Zone de text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1056194"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07AADB2" w14:textId="77777777" w:rsidR="00536DC2" w:rsidRPr="00536DC2" w:rsidRDefault="00536DC2" w:rsidP="00536DC2">
                                  <w:pPr>
                                    <w:spacing w:after="0"/>
                                    <w:jc w:val="center"/>
                                    <w:rPr>
                                      <w:color w:val="5B9BD5" w:themeColor="accent1"/>
                                      <w:sz w:val="32"/>
                                      <w:szCs w:val="7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536DC2">
                                    <w:rPr>
                                      <w:color w:val="5B9BD5" w:themeColor="accent1"/>
                                      <w:sz w:val="32"/>
                                      <w:szCs w:val="7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Validation enseignant </w:t>
                                  </w:r>
                                  <w:r w:rsidRPr="00536DC2">
                                    <w:rPr>
                                      <w:color w:val="5B9BD5" w:themeColor="accent1"/>
                                      <w:sz w:val="32"/>
                                      <w:szCs w:val="7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sym w:font="Wingdings" w:char="F06F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CA25175" id="Zone de texte 3" o:spid="_x0000_s1031" type="#_x0000_t202" style="position:absolute;left:0;text-align:left;margin-left:131.75pt;margin-top:-1pt;width:2in;height:2in;rotation:-593981fd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" filled="f" stroked="f">
                      <v:textbox style="mso-fit-shape-to-text:t">
                        <w:txbxContent>
                          <w:p w14:paraId="207AADB2" w14:textId="77777777" w:rsidR="00536DC2" w:rsidRPr="00536DC2" w:rsidRDefault="00536DC2" w:rsidP="00536DC2">
                            <w:pPr>
                              <w:spacing w:after="0"/>
                              <w:jc w:val="center"/>
                              <w:rPr>
                                <w:color w:val="5B9BD5" w:themeColor="accent1"/>
                                <w:sz w:val="3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36DC2">
                              <w:rPr>
                                <w:color w:val="5B9BD5" w:themeColor="accent1"/>
                                <w:sz w:val="3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Validation enseignant </w:t>
                            </w:r>
                            <w:r w:rsidRPr="00536DC2">
                              <w:rPr>
                                <w:color w:val="5B9BD5" w:themeColor="accent1"/>
                                <w:sz w:val="3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sym w:font="Wingdings" w:char="F06F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36DC2" w:rsidRPr="00094DEE">
              <w:rPr>
                <w:b w:val="0"/>
              </w:rPr>
              <w:t>-21.2</w:t>
            </w:r>
          </w:p>
        </w:tc>
        <w:tc>
          <w:tcPr>
            <w:tcW w:w="4531" w:type="dxa"/>
          </w:tcPr>
          <w:p w14:paraId="4F36F084" w14:textId="77777777" w:rsidR="00536DC2" w:rsidRDefault="00536DC2" w:rsidP="00094D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-21.4</w:t>
            </w:r>
          </w:p>
        </w:tc>
      </w:tr>
      <w:tr w:rsidR="00536DC2" w14:paraId="3CC48F76" w14:textId="77777777" w:rsidTr="00094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20FA9F6" w14:textId="77777777" w:rsidR="00536DC2" w:rsidRPr="00094DEE" w:rsidRDefault="00A12A64" w:rsidP="00094DEE">
            <w:pPr>
              <w:jc w:val="center"/>
              <w:rPr>
                <w:b w:val="0"/>
              </w:rPr>
            </w:pPr>
            <w:r w:rsidRPr="00094DEE">
              <w:rPr>
                <w:b w:val="0"/>
              </w:rPr>
              <w:t>-8.5</w:t>
            </w:r>
          </w:p>
        </w:tc>
        <w:tc>
          <w:tcPr>
            <w:tcW w:w="4531" w:type="dxa"/>
          </w:tcPr>
          <w:p w14:paraId="4DF7F6D1" w14:textId="77777777" w:rsidR="00536DC2" w:rsidRDefault="00A12A64" w:rsidP="00094D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-8.2</w:t>
            </w:r>
          </w:p>
        </w:tc>
      </w:tr>
      <w:tr w:rsidR="00A12A64" w14:paraId="48D8DBD7" w14:textId="77777777" w:rsidTr="00094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5BC06C0B" w14:textId="77777777" w:rsidR="00A12A64" w:rsidRDefault="00A12A64" w:rsidP="00094DEE">
            <w:pPr>
              <w:jc w:val="center"/>
            </w:pPr>
          </w:p>
        </w:tc>
        <w:tc>
          <w:tcPr>
            <w:tcW w:w="4531" w:type="dxa"/>
          </w:tcPr>
          <w:p w14:paraId="7FFDDB74" w14:textId="77777777" w:rsidR="00A12A64" w:rsidRDefault="00A12A64" w:rsidP="00094D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23.5 (température extérieure)</w:t>
            </w:r>
          </w:p>
        </w:tc>
      </w:tr>
    </w:tbl>
    <w:p w14:paraId="427693C2" w14:textId="77777777" w:rsidR="00536DC2" w:rsidRDefault="00536DC2" w:rsidP="00536DC2">
      <w:pPr>
        <w:spacing w:after="0"/>
      </w:pPr>
    </w:p>
    <w:p w14:paraId="5A0F4C59" w14:textId="77777777" w:rsidR="00083F0A" w:rsidRDefault="00083F0A" w:rsidP="00536DC2">
      <w:pPr>
        <w:spacing w:after="0"/>
      </w:pPr>
      <w:r>
        <w:t>Faites ici une copie d'écran des configurations du maitre et des esclaves. Vérifiez bien que tout apparaît à l'écran</w:t>
      </w:r>
    </w:p>
    <w:p w14:paraId="17F0C821" w14:textId="77777777" w:rsidR="00083F0A" w:rsidRDefault="00083F0A" w:rsidP="00083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</w:p>
    <w:p w14:paraId="0B3A4CA5" w14:textId="77777777" w:rsidR="00083F0A" w:rsidRDefault="00083F0A" w:rsidP="00083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</w:p>
    <w:p w14:paraId="569B0153" w14:textId="77777777" w:rsidR="00083F0A" w:rsidRDefault="00083F0A" w:rsidP="00083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</w:p>
    <w:p w14:paraId="138EAD83" w14:textId="77777777" w:rsidR="00083F0A" w:rsidRDefault="00083F0A" w:rsidP="00083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</w:p>
    <w:p w14:paraId="63A344B1" w14:textId="77777777" w:rsidR="00083F0A" w:rsidRDefault="00083F0A" w:rsidP="00536DC2">
      <w:pPr>
        <w:spacing w:after="0"/>
      </w:pPr>
    </w:p>
    <w:p w14:paraId="098F2CCB" w14:textId="77777777" w:rsidR="00536DC2" w:rsidRDefault="00A12A64" w:rsidP="000021F1">
      <w:pPr>
        <w:spacing w:after="0"/>
      </w:pPr>
      <w:r>
        <w:t xml:space="preserve">Capturer les trames d'échange </w:t>
      </w:r>
      <w:r w:rsidR="00094DEE" w:rsidRPr="00094DEE">
        <w:rPr>
          <w:b/>
        </w:rPr>
        <w:t>côté maître</w:t>
      </w:r>
      <w:r w:rsidR="00094DEE">
        <w:t xml:space="preserve"> </w:t>
      </w:r>
      <w:r>
        <w:t>et copier les ci-dessous (Eviter de copier deux fois la même trame)</w:t>
      </w:r>
    </w:p>
    <w:p w14:paraId="54B63033" w14:textId="77777777" w:rsidR="00A12A64" w:rsidRDefault="00A12A64" w:rsidP="000021F1">
      <w:pPr>
        <w:spacing w:after="0"/>
      </w:pPr>
    </w:p>
    <w:p w14:paraId="6C64072A" w14:textId="77777777" w:rsidR="00A12A64" w:rsidRDefault="00041AC6" w:rsidP="00041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center"/>
      </w:pPr>
      <w:r>
        <w:t>COPIE D'ECRAN DES TRAMES D'EMISSION ET RECEPTION</w:t>
      </w:r>
    </w:p>
    <w:p w14:paraId="5473D303" w14:textId="77777777" w:rsidR="00041AC6" w:rsidRDefault="00041AC6" w:rsidP="00041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</w:p>
    <w:p w14:paraId="7A73048F" w14:textId="77777777" w:rsidR="00041AC6" w:rsidRDefault="00041AC6" w:rsidP="00041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</w:p>
    <w:p w14:paraId="2982E66D" w14:textId="77777777" w:rsidR="00041AC6" w:rsidRDefault="00041AC6" w:rsidP="00041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</w:p>
    <w:p w14:paraId="1DCE9C78" w14:textId="77777777" w:rsidR="00041AC6" w:rsidRDefault="00041AC6" w:rsidP="00041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</w:p>
    <w:p w14:paraId="1A557C44" w14:textId="77777777" w:rsidR="00535F8D" w:rsidRDefault="00535F8D" w:rsidP="00041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</w:p>
    <w:p w14:paraId="5C8CF9EB" w14:textId="77777777" w:rsidR="00535F8D" w:rsidRDefault="00535F8D" w:rsidP="00041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</w:p>
    <w:p w14:paraId="275C9592" w14:textId="77777777" w:rsidR="00535F8D" w:rsidRDefault="00535F8D" w:rsidP="00041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</w:p>
    <w:p w14:paraId="25E2DCC7" w14:textId="77777777" w:rsidR="005D3537" w:rsidRDefault="005D3537" w:rsidP="000021F1">
      <w:pPr>
        <w:spacing w:after="0"/>
      </w:pPr>
    </w:p>
    <w:p w14:paraId="0B3C96DD" w14:textId="77777777" w:rsidR="001950C3" w:rsidRDefault="00094DEE" w:rsidP="000021F1">
      <w:pPr>
        <w:spacing w:after="0"/>
      </w:pPr>
      <w:r>
        <w:t xml:space="preserve">Maintenant, </w:t>
      </w:r>
      <w:r w:rsidR="00083F0A">
        <w:t xml:space="preserve">en utilisant la documentation sur les fonctions Modbus </w:t>
      </w:r>
      <w:r w:rsidR="00041AC6">
        <w:t>expliquez le plus précisément possible</w:t>
      </w:r>
      <w:r>
        <w:t xml:space="preserve"> les différentes parties des tra</w:t>
      </w:r>
      <w:r w:rsidR="001A729D">
        <w:t>mes d'émission et de réception en re</w:t>
      </w:r>
      <w:r w:rsidR="001950C3">
        <w:t>prenant chaque trame séparément et en remplissant pour chacune d'elle un tableau comme celui-ci-dessous.</w:t>
      </w:r>
    </w:p>
    <w:p w14:paraId="2E744439" w14:textId="77777777" w:rsidR="00535F8D" w:rsidRDefault="00535F8D" w:rsidP="00535F8D">
      <w:pPr>
        <w:spacing w:after="0"/>
      </w:pPr>
    </w:p>
    <w:p w14:paraId="3D6A116E" w14:textId="77777777" w:rsidR="00535F8D" w:rsidRDefault="00535F8D" w:rsidP="00535F8D">
      <w:pPr>
        <w:spacing w:after="0"/>
      </w:pPr>
      <w:r>
        <w:t>Trame 1 : TX : Demande de lecture des 3 températures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32"/>
        <w:gridCol w:w="1132"/>
        <w:gridCol w:w="1133"/>
        <w:gridCol w:w="1133"/>
        <w:gridCol w:w="1133"/>
        <w:gridCol w:w="1133"/>
        <w:gridCol w:w="1133"/>
        <w:gridCol w:w="1133"/>
      </w:tblGrid>
      <w:tr w:rsidR="00535F8D" w:rsidRPr="00535F8D" w14:paraId="6908679D" w14:textId="77777777" w:rsidTr="00F610A7">
        <w:tc>
          <w:tcPr>
            <w:tcW w:w="1132" w:type="dxa"/>
          </w:tcPr>
          <w:p w14:paraId="292B70D2" w14:textId="77777777" w:rsidR="00535F8D" w:rsidRPr="00535F8D" w:rsidRDefault="00535F8D" w:rsidP="00F610A7">
            <w:pPr>
              <w:jc w:val="center"/>
              <w:rPr>
                <w:sz w:val="18"/>
              </w:rPr>
            </w:pPr>
            <w:r w:rsidRPr="00535F8D">
              <w:rPr>
                <w:sz w:val="18"/>
              </w:rPr>
              <w:t>02</w:t>
            </w:r>
          </w:p>
        </w:tc>
        <w:tc>
          <w:tcPr>
            <w:tcW w:w="1132" w:type="dxa"/>
          </w:tcPr>
          <w:p w14:paraId="0293E330" w14:textId="77777777" w:rsidR="00535F8D" w:rsidRPr="00535F8D" w:rsidRDefault="00535F8D" w:rsidP="00F610A7">
            <w:pPr>
              <w:jc w:val="center"/>
              <w:rPr>
                <w:sz w:val="18"/>
              </w:rPr>
            </w:pPr>
            <w:r w:rsidRPr="00535F8D">
              <w:rPr>
                <w:sz w:val="18"/>
              </w:rPr>
              <w:t>…</w:t>
            </w:r>
          </w:p>
        </w:tc>
        <w:tc>
          <w:tcPr>
            <w:tcW w:w="1133" w:type="dxa"/>
          </w:tcPr>
          <w:p w14:paraId="7E7F5311" w14:textId="77777777" w:rsidR="00535F8D" w:rsidRPr="00535F8D" w:rsidRDefault="00535F8D" w:rsidP="00F610A7">
            <w:pPr>
              <w:jc w:val="center"/>
              <w:rPr>
                <w:sz w:val="18"/>
              </w:rPr>
            </w:pPr>
            <w:r w:rsidRPr="00535F8D">
              <w:rPr>
                <w:sz w:val="18"/>
              </w:rPr>
              <w:t>…</w:t>
            </w:r>
          </w:p>
        </w:tc>
        <w:tc>
          <w:tcPr>
            <w:tcW w:w="1133" w:type="dxa"/>
          </w:tcPr>
          <w:p w14:paraId="75A2C0F1" w14:textId="77777777" w:rsidR="00535F8D" w:rsidRPr="00535F8D" w:rsidRDefault="00535F8D" w:rsidP="00F610A7">
            <w:pPr>
              <w:jc w:val="center"/>
              <w:rPr>
                <w:sz w:val="18"/>
              </w:rPr>
            </w:pPr>
            <w:r w:rsidRPr="00535F8D">
              <w:rPr>
                <w:sz w:val="18"/>
              </w:rPr>
              <w:t>…</w:t>
            </w:r>
          </w:p>
        </w:tc>
        <w:tc>
          <w:tcPr>
            <w:tcW w:w="1133" w:type="dxa"/>
          </w:tcPr>
          <w:p w14:paraId="7FD0C194" w14:textId="77777777" w:rsidR="00535F8D" w:rsidRPr="00535F8D" w:rsidRDefault="00535F8D" w:rsidP="00F610A7">
            <w:pPr>
              <w:jc w:val="center"/>
              <w:rPr>
                <w:sz w:val="18"/>
              </w:rPr>
            </w:pPr>
            <w:r w:rsidRPr="00535F8D">
              <w:rPr>
                <w:sz w:val="18"/>
              </w:rPr>
              <w:t>…</w:t>
            </w:r>
          </w:p>
        </w:tc>
        <w:tc>
          <w:tcPr>
            <w:tcW w:w="1133" w:type="dxa"/>
          </w:tcPr>
          <w:p w14:paraId="069F377E" w14:textId="77777777" w:rsidR="00535F8D" w:rsidRPr="00535F8D" w:rsidRDefault="00535F8D" w:rsidP="00F610A7">
            <w:pPr>
              <w:jc w:val="center"/>
              <w:rPr>
                <w:sz w:val="18"/>
              </w:rPr>
            </w:pPr>
            <w:r w:rsidRPr="00535F8D">
              <w:rPr>
                <w:sz w:val="18"/>
              </w:rPr>
              <w:t>…</w:t>
            </w:r>
          </w:p>
        </w:tc>
        <w:tc>
          <w:tcPr>
            <w:tcW w:w="1133" w:type="dxa"/>
          </w:tcPr>
          <w:p w14:paraId="25207F78" w14:textId="77777777" w:rsidR="00535F8D" w:rsidRPr="00535F8D" w:rsidRDefault="00535F8D" w:rsidP="00F610A7">
            <w:pPr>
              <w:jc w:val="center"/>
              <w:rPr>
                <w:sz w:val="18"/>
              </w:rPr>
            </w:pPr>
            <w:r w:rsidRPr="00535F8D">
              <w:rPr>
                <w:sz w:val="18"/>
              </w:rPr>
              <w:t>…</w:t>
            </w:r>
          </w:p>
        </w:tc>
        <w:tc>
          <w:tcPr>
            <w:tcW w:w="1133" w:type="dxa"/>
          </w:tcPr>
          <w:p w14:paraId="6AC6D5E3" w14:textId="77777777" w:rsidR="00535F8D" w:rsidRPr="00535F8D" w:rsidRDefault="00535F8D" w:rsidP="00F610A7">
            <w:pPr>
              <w:jc w:val="center"/>
              <w:rPr>
                <w:sz w:val="18"/>
              </w:rPr>
            </w:pPr>
            <w:r w:rsidRPr="00535F8D">
              <w:rPr>
                <w:sz w:val="18"/>
              </w:rPr>
              <w:t>…</w:t>
            </w:r>
          </w:p>
        </w:tc>
      </w:tr>
      <w:tr w:rsidR="00535F8D" w:rsidRPr="00535F8D" w14:paraId="5D09A94D" w14:textId="77777777" w:rsidTr="00F610A7">
        <w:tc>
          <w:tcPr>
            <w:tcW w:w="1132" w:type="dxa"/>
          </w:tcPr>
          <w:p w14:paraId="027BDF82" w14:textId="77777777" w:rsidR="00535F8D" w:rsidRPr="00535F8D" w:rsidRDefault="00535F8D" w:rsidP="00F610A7">
            <w:pPr>
              <w:jc w:val="center"/>
              <w:rPr>
                <w:sz w:val="18"/>
              </w:rPr>
            </w:pPr>
            <w:r w:rsidRPr="00535F8D">
              <w:rPr>
                <w:sz w:val="18"/>
              </w:rPr>
              <w:t>Adresse esclave</w:t>
            </w:r>
          </w:p>
        </w:tc>
        <w:tc>
          <w:tcPr>
            <w:tcW w:w="1132" w:type="dxa"/>
          </w:tcPr>
          <w:p w14:paraId="653A4029" w14:textId="77777777" w:rsidR="00535F8D" w:rsidRPr="00535F8D" w:rsidRDefault="00535F8D" w:rsidP="00F610A7">
            <w:pPr>
              <w:jc w:val="center"/>
              <w:rPr>
                <w:sz w:val="18"/>
              </w:rPr>
            </w:pPr>
            <w:r w:rsidRPr="00535F8D">
              <w:rPr>
                <w:sz w:val="18"/>
              </w:rPr>
              <w:t>Numéro de fonction</w:t>
            </w:r>
            <w:r>
              <w:rPr>
                <w:sz w:val="18"/>
              </w:rPr>
              <w:t xml:space="preserve"> MODBUS</w:t>
            </w:r>
          </w:p>
        </w:tc>
        <w:tc>
          <w:tcPr>
            <w:tcW w:w="2266" w:type="dxa"/>
            <w:gridSpan w:val="2"/>
          </w:tcPr>
          <w:p w14:paraId="06BC5F1C" w14:textId="77777777" w:rsidR="00535F8D" w:rsidRPr="00535F8D" w:rsidRDefault="00535F8D" w:rsidP="00F610A7">
            <w:pPr>
              <w:jc w:val="center"/>
              <w:rPr>
                <w:sz w:val="18"/>
              </w:rPr>
            </w:pPr>
            <w:r w:rsidRPr="00535F8D">
              <w:rPr>
                <w:sz w:val="18"/>
              </w:rPr>
              <w:t>…</w:t>
            </w:r>
          </w:p>
        </w:tc>
        <w:tc>
          <w:tcPr>
            <w:tcW w:w="2266" w:type="dxa"/>
            <w:gridSpan w:val="2"/>
          </w:tcPr>
          <w:p w14:paraId="0399631B" w14:textId="77777777" w:rsidR="00535F8D" w:rsidRPr="00535F8D" w:rsidRDefault="00535F8D" w:rsidP="00F610A7">
            <w:pPr>
              <w:jc w:val="center"/>
              <w:rPr>
                <w:sz w:val="18"/>
              </w:rPr>
            </w:pPr>
            <w:r w:rsidRPr="00535F8D">
              <w:rPr>
                <w:sz w:val="18"/>
              </w:rPr>
              <w:t>…</w:t>
            </w:r>
          </w:p>
        </w:tc>
        <w:tc>
          <w:tcPr>
            <w:tcW w:w="2266" w:type="dxa"/>
            <w:gridSpan w:val="2"/>
          </w:tcPr>
          <w:p w14:paraId="2E7BC38C" w14:textId="77777777" w:rsidR="00535F8D" w:rsidRPr="00535F8D" w:rsidRDefault="00535F8D" w:rsidP="00F610A7">
            <w:pPr>
              <w:jc w:val="center"/>
              <w:rPr>
                <w:sz w:val="18"/>
              </w:rPr>
            </w:pPr>
            <w:r w:rsidRPr="00535F8D">
              <w:rPr>
                <w:sz w:val="18"/>
              </w:rPr>
              <w:t>…</w:t>
            </w:r>
          </w:p>
        </w:tc>
      </w:tr>
    </w:tbl>
    <w:p w14:paraId="56B0C7D6" w14:textId="77777777" w:rsidR="00535F8D" w:rsidRDefault="00535F8D" w:rsidP="000021F1">
      <w:pPr>
        <w:spacing w:after="0"/>
      </w:pPr>
    </w:p>
    <w:sectPr w:rsidR="00535F8D">
      <w:headerReference w:type="default" r:id="rId11"/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8F6643" w14:textId="77777777" w:rsidR="008B0602" w:rsidRDefault="008B0602" w:rsidP="00DA59AC">
      <w:pPr>
        <w:spacing w:after="0" w:line="240" w:lineRule="auto"/>
      </w:pPr>
      <w:r>
        <w:separator/>
      </w:r>
    </w:p>
  </w:endnote>
  <w:endnote w:type="continuationSeparator" w:id="0">
    <w:p w14:paraId="2619AED0" w14:textId="77777777" w:rsidR="008B0602" w:rsidRDefault="008B0602" w:rsidP="00DA59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4371E1" w14:textId="77777777" w:rsidR="00DA59AC" w:rsidRPr="00DA59AC" w:rsidRDefault="00DA59AC" w:rsidP="00DA59AC">
    <w:pPr>
      <w:pStyle w:val="Pieddepage"/>
      <w:pBdr>
        <w:top w:val="single" w:sz="4" w:space="1" w:color="auto"/>
      </w:pBdr>
      <w:rPr>
        <w:sz w:val="18"/>
      </w:rPr>
    </w:pPr>
    <w:proofErr w:type="spellStart"/>
    <w:r w:rsidRPr="00DA59AC">
      <w:rPr>
        <w:sz w:val="18"/>
      </w:rPr>
      <w:t>Ref</w:t>
    </w:r>
    <w:proofErr w:type="spellEnd"/>
    <w:r w:rsidRPr="00DA59AC">
      <w:rPr>
        <w:sz w:val="18"/>
      </w:rPr>
      <w:t xml:space="preserve"> : </w:t>
    </w:r>
    <w:r w:rsidRPr="00DA59AC">
      <w:rPr>
        <w:sz w:val="18"/>
      </w:rPr>
      <w:fldChar w:fldCharType="begin"/>
    </w:r>
    <w:r w:rsidRPr="00DA59AC">
      <w:rPr>
        <w:sz w:val="18"/>
      </w:rPr>
      <w:instrText xml:space="preserve"> FILENAME   \* MERGEFORMAT </w:instrText>
    </w:r>
    <w:r w:rsidRPr="00DA59AC">
      <w:rPr>
        <w:sz w:val="18"/>
      </w:rPr>
      <w:fldChar w:fldCharType="separate"/>
    </w:r>
    <w:r w:rsidR="000822FD">
      <w:rPr>
        <w:noProof/>
        <w:sz w:val="18"/>
      </w:rPr>
      <w:t>TP MODBUS.docx</w:t>
    </w:r>
    <w:r w:rsidRPr="00DA59AC">
      <w:rPr>
        <w:sz w:val="18"/>
      </w:rPr>
      <w:fldChar w:fldCharType="end"/>
    </w:r>
    <w:r w:rsidRPr="00DA59AC">
      <w:rPr>
        <w:sz w:val="18"/>
      </w:rPr>
      <w:t xml:space="preserve"> mis à jour le </w:t>
    </w:r>
    <w:r w:rsidRPr="00DA59AC">
      <w:rPr>
        <w:sz w:val="18"/>
      </w:rPr>
      <w:fldChar w:fldCharType="begin"/>
    </w:r>
    <w:r w:rsidRPr="00DA59AC">
      <w:rPr>
        <w:sz w:val="18"/>
      </w:rPr>
      <w:instrText xml:space="preserve"> SAVEDATE  \@ "dd/MM/yyyy HH:mm"  \* MERGEFORMAT </w:instrText>
    </w:r>
    <w:r w:rsidRPr="00DA59AC">
      <w:rPr>
        <w:sz w:val="18"/>
      </w:rPr>
      <w:fldChar w:fldCharType="separate"/>
    </w:r>
    <w:r w:rsidR="003C6BD1">
      <w:rPr>
        <w:noProof/>
        <w:sz w:val="18"/>
      </w:rPr>
      <w:t>22/11/2018 19:33</w:t>
    </w:r>
    <w:r w:rsidRPr="00DA59AC">
      <w:rPr>
        <w:sz w:val="18"/>
      </w:rPr>
      <w:fldChar w:fldCharType="end"/>
    </w:r>
    <w:r w:rsidRPr="00DA59AC">
      <w:rPr>
        <w:sz w:val="18"/>
      </w:rPr>
      <w:t xml:space="preserve"> par Vincent ROBERT</w:t>
    </w:r>
    <w:r w:rsidRPr="00DA59AC">
      <w:rPr>
        <w:sz w:val="18"/>
      </w:rPr>
      <w:tab/>
      <w:t xml:space="preserve">Page </w:t>
    </w:r>
    <w:r w:rsidRPr="00DA59AC">
      <w:rPr>
        <w:sz w:val="18"/>
      </w:rPr>
      <w:fldChar w:fldCharType="begin"/>
    </w:r>
    <w:r w:rsidRPr="00DA59AC">
      <w:rPr>
        <w:sz w:val="18"/>
      </w:rPr>
      <w:instrText>PAGE   \* MERGEFORMAT</w:instrText>
    </w:r>
    <w:r w:rsidRPr="00DA59AC">
      <w:rPr>
        <w:sz w:val="18"/>
      </w:rPr>
      <w:fldChar w:fldCharType="separate"/>
    </w:r>
    <w:r w:rsidR="008456A6">
      <w:rPr>
        <w:noProof/>
        <w:sz w:val="18"/>
      </w:rPr>
      <w:t>1</w:t>
    </w:r>
    <w:r w:rsidRPr="00DA59AC">
      <w:rPr>
        <w:sz w:val="18"/>
      </w:rPr>
      <w:fldChar w:fldCharType="end"/>
    </w:r>
    <w:r w:rsidRPr="00DA59AC">
      <w:rPr>
        <w:sz w:val="18"/>
      </w:rPr>
      <w:t>/</w:t>
    </w:r>
    <w:r w:rsidRPr="00DA59AC">
      <w:rPr>
        <w:sz w:val="18"/>
      </w:rPr>
      <w:fldChar w:fldCharType="begin"/>
    </w:r>
    <w:r w:rsidRPr="00DA59AC">
      <w:rPr>
        <w:sz w:val="18"/>
      </w:rPr>
      <w:instrText xml:space="preserve"> NUMPAGES   \* MERGEFORMAT </w:instrText>
    </w:r>
    <w:r w:rsidRPr="00DA59AC">
      <w:rPr>
        <w:sz w:val="18"/>
      </w:rPr>
      <w:fldChar w:fldCharType="separate"/>
    </w:r>
    <w:r w:rsidR="008456A6">
      <w:rPr>
        <w:noProof/>
        <w:sz w:val="18"/>
      </w:rPr>
      <w:t>1</w:t>
    </w:r>
    <w:r w:rsidRPr="00DA59AC">
      <w:rPr>
        <w:sz w:val="18"/>
      </w:rPr>
      <w:fldChar w:fldCharType="end"/>
    </w:r>
  </w:p>
  <w:p w14:paraId="3974AF5D" w14:textId="77777777" w:rsidR="00DA59AC" w:rsidRDefault="00DA59A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7CF683" w14:textId="77777777" w:rsidR="008B0602" w:rsidRDefault="008B0602" w:rsidP="00DA59AC">
      <w:pPr>
        <w:spacing w:after="0" w:line="240" w:lineRule="auto"/>
      </w:pPr>
      <w:r>
        <w:separator/>
      </w:r>
    </w:p>
  </w:footnote>
  <w:footnote w:type="continuationSeparator" w:id="0">
    <w:p w14:paraId="6CA16158" w14:textId="77777777" w:rsidR="008B0602" w:rsidRDefault="008B0602" w:rsidP="00DA59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039784" w14:textId="77777777" w:rsidR="00DA59AC" w:rsidRPr="00DA59AC" w:rsidRDefault="00236BA5" w:rsidP="00DA59AC">
    <w:pPr>
      <w:pStyle w:val="En-tte"/>
      <w:pBdr>
        <w:bottom w:val="single" w:sz="4" w:space="1" w:color="auto"/>
      </w:pBdr>
      <w:rPr>
        <w:sz w:val="18"/>
      </w:rPr>
    </w:pPr>
    <w:r>
      <w:rPr>
        <w:sz w:val="18"/>
      </w:rPr>
      <w:t>STS IRIS2</w:t>
    </w:r>
    <w:r w:rsidR="00DA59AC" w:rsidRPr="00DA59AC">
      <w:rPr>
        <w:sz w:val="18"/>
      </w:rPr>
      <w:ptab w:relativeTo="margin" w:alignment="center" w:leader="none"/>
    </w:r>
    <w:r>
      <w:rPr>
        <w:sz w:val="18"/>
      </w:rPr>
      <w:t>Votre NOM ICI !</w:t>
    </w:r>
    <w:r w:rsidR="00DA59AC" w:rsidRPr="00DA59AC">
      <w:rPr>
        <w:sz w:val="18"/>
      </w:rPr>
      <w:ptab w:relativeTo="margin" w:alignment="right" w:leader="none"/>
    </w:r>
    <w:r w:rsidR="00DA59AC" w:rsidRPr="00DA59AC">
      <w:rPr>
        <w:sz w:val="18"/>
      </w:rPr>
      <w:t>Lycée Charles de Foucauld - Nancy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2B1D6F"/>
    <w:multiLevelType w:val="hybridMultilevel"/>
    <w:tmpl w:val="B33690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074FBE"/>
    <w:multiLevelType w:val="multilevel"/>
    <w:tmpl w:val="22A68DF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8370848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5ABC150F"/>
    <w:multiLevelType w:val="hybridMultilevel"/>
    <w:tmpl w:val="076278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972C6E"/>
    <w:multiLevelType w:val="hybridMultilevel"/>
    <w:tmpl w:val="67826A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EA5C55"/>
    <w:multiLevelType w:val="hybridMultilevel"/>
    <w:tmpl w:val="CD6C67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552E"/>
    <w:rsid w:val="000021F1"/>
    <w:rsid w:val="000053CD"/>
    <w:rsid w:val="00041AC6"/>
    <w:rsid w:val="000822FD"/>
    <w:rsid w:val="00083F0A"/>
    <w:rsid w:val="00094DEE"/>
    <w:rsid w:val="00116338"/>
    <w:rsid w:val="001248C8"/>
    <w:rsid w:val="001950C3"/>
    <w:rsid w:val="001958E5"/>
    <w:rsid w:val="001A729D"/>
    <w:rsid w:val="00203F0B"/>
    <w:rsid w:val="00225C09"/>
    <w:rsid w:val="00236BA5"/>
    <w:rsid w:val="00295045"/>
    <w:rsid w:val="002A2CE5"/>
    <w:rsid w:val="002A2EC9"/>
    <w:rsid w:val="002A3AEE"/>
    <w:rsid w:val="002C5032"/>
    <w:rsid w:val="0030593F"/>
    <w:rsid w:val="003216A4"/>
    <w:rsid w:val="003814D2"/>
    <w:rsid w:val="003C6BD1"/>
    <w:rsid w:val="00422142"/>
    <w:rsid w:val="00535F8D"/>
    <w:rsid w:val="00536DC2"/>
    <w:rsid w:val="005A6817"/>
    <w:rsid w:val="005D3537"/>
    <w:rsid w:val="00605DFF"/>
    <w:rsid w:val="00616538"/>
    <w:rsid w:val="0062391A"/>
    <w:rsid w:val="00686B19"/>
    <w:rsid w:val="0073313D"/>
    <w:rsid w:val="00766B2D"/>
    <w:rsid w:val="007821DF"/>
    <w:rsid w:val="008456A6"/>
    <w:rsid w:val="008B0602"/>
    <w:rsid w:val="008C5EEF"/>
    <w:rsid w:val="00953E8D"/>
    <w:rsid w:val="0096552E"/>
    <w:rsid w:val="009B0514"/>
    <w:rsid w:val="009B4E80"/>
    <w:rsid w:val="009D7741"/>
    <w:rsid w:val="009E3E1B"/>
    <w:rsid w:val="00A01558"/>
    <w:rsid w:val="00A12A64"/>
    <w:rsid w:val="00AA2CF5"/>
    <w:rsid w:val="00AD09FF"/>
    <w:rsid w:val="00B218D0"/>
    <w:rsid w:val="00B40DD0"/>
    <w:rsid w:val="00B66EA4"/>
    <w:rsid w:val="00BA0FDF"/>
    <w:rsid w:val="00C2256D"/>
    <w:rsid w:val="00D247C3"/>
    <w:rsid w:val="00D8111D"/>
    <w:rsid w:val="00D83854"/>
    <w:rsid w:val="00D92CF7"/>
    <w:rsid w:val="00D94047"/>
    <w:rsid w:val="00DA59AC"/>
    <w:rsid w:val="00DA6EE7"/>
    <w:rsid w:val="00DD6690"/>
    <w:rsid w:val="00E658E4"/>
    <w:rsid w:val="00ED0F02"/>
    <w:rsid w:val="00EF7C4F"/>
    <w:rsid w:val="00F52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2FC3FF"/>
  <w15:chartTrackingRefBased/>
  <w15:docId w15:val="{82854B01-5ED2-4AD9-BF0E-3FB498BAA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53E8D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0593F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36BA5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36BA5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36BA5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36BA5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36BA5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36BA5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36BA5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A59A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A59AC"/>
  </w:style>
  <w:style w:type="paragraph" w:styleId="Pieddepage">
    <w:name w:val="footer"/>
    <w:basedOn w:val="Normal"/>
    <w:link w:val="PieddepageCar"/>
    <w:uiPriority w:val="99"/>
    <w:unhideWhenUsed/>
    <w:rsid w:val="00DA59A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A59AC"/>
  </w:style>
  <w:style w:type="character" w:customStyle="1" w:styleId="Titre1Car">
    <w:name w:val="Titre 1 Car"/>
    <w:basedOn w:val="Policepardfaut"/>
    <w:link w:val="Titre1"/>
    <w:uiPriority w:val="9"/>
    <w:rsid w:val="00953E8D"/>
    <w:rPr>
      <w:rFonts w:asciiTheme="majorHAnsi" w:eastAsiaTheme="majorEastAsia" w:hAnsiTheme="majorHAnsi" w:cstheme="majorBidi"/>
      <w:color w:val="2E74B5" w:themeColor="accent1" w:themeShade="BF"/>
      <w:sz w:val="32"/>
      <w:szCs w:val="32"/>
      <w:u w:val="single"/>
    </w:rPr>
  </w:style>
  <w:style w:type="character" w:styleId="Lienhypertexte">
    <w:name w:val="Hyperlink"/>
    <w:basedOn w:val="Policepardfaut"/>
    <w:uiPriority w:val="99"/>
    <w:unhideWhenUsed/>
    <w:rsid w:val="00D247C3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30593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A01558"/>
    <w:pPr>
      <w:spacing w:after="0" w:line="240" w:lineRule="auto"/>
    </w:pPr>
    <w:rPr>
      <w:rFonts w:eastAsiaTheme="minorEastAsia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semiHidden/>
    <w:rsid w:val="00236BA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236BA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36BA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36BA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36BA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236BA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236BA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agraphedeliste">
    <w:name w:val="List Paragraph"/>
    <w:basedOn w:val="Normal"/>
    <w:uiPriority w:val="34"/>
    <w:qFormat/>
    <w:rsid w:val="003216A4"/>
    <w:pPr>
      <w:ind w:left="720"/>
      <w:contextualSpacing/>
    </w:pPr>
  </w:style>
  <w:style w:type="table" w:styleId="TableauGrille4-Accentuation3">
    <w:name w:val="Grid Table 4 Accent 3"/>
    <w:basedOn w:val="TableauNormal"/>
    <w:uiPriority w:val="49"/>
    <w:rsid w:val="000021F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://fr.wikipedia.org/wiki/Endiannes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U:\Users\Vincent\Documents\ModelesWordPerso\modeleDoc_VR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modeleDoc_VR.dotx</Template>
  <TotalTime>273</TotalTime>
  <Pages>5</Pages>
  <Words>876</Words>
  <Characters>4820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ROBERT</dc:creator>
  <cp:keywords/>
  <dc:description/>
  <cp:lastModifiedBy>VINCENT ROBERT</cp:lastModifiedBy>
  <cp:revision>40</cp:revision>
  <cp:lastPrinted>2014-12-03T08:48:00Z</cp:lastPrinted>
  <dcterms:created xsi:type="dcterms:W3CDTF">2014-12-02T09:39:00Z</dcterms:created>
  <dcterms:modified xsi:type="dcterms:W3CDTF">2021-12-07T10:14:00Z</dcterms:modified>
</cp:coreProperties>
</file>